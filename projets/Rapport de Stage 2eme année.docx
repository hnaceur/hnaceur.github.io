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  <w:szCs w:val="24"/>
        </w:rPr>
        <w:id w:val="-1701708314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221BA214" w14:textId="77777777" w:rsidR="00F23484" w:rsidRDefault="00F23484" w:rsidP="00487194">
          <w:pPr>
            <w:pStyle w:val="Sansinterligne"/>
            <w:ind w:left="567"/>
            <w:rPr>
              <w:sz w:val="2"/>
            </w:rPr>
          </w:pPr>
        </w:p>
        <w:p w14:paraId="20174161" w14:textId="09E816D9" w:rsidR="00F23484" w:rsidRDefault="00F23484" w:rsidP="00487194">
          <w:pPr>
            <w:ind w:left="567"/>
          </w:pP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2064" behindDoc="1" locked="0" layoutInCell="1" allowOverlap="1" wp14:anchorId="58642C3A" wp14:editId="466B779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3203575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11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2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685FA39" id="Groupe 2" o:spid="_x0000_s1026" style="position:absolute;margin-left:0;margin-top:0;width:432.65pt;height:448.55pt;z-index:-2516444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BNo4cIOgYAABAhAAAOAAAAAAAAAAAAAAAA&#10;AC4CAABkcnMvZTJvRG9jLnhtbFBLAQItABQABgAIAAAAIQAKINSC2gAAAAUBAAAPAAAAAAAAAAAA&#10;AAAAAJQIAABkcnMvZG93bnJldi54bWxQSwUGAAAAAAQABADzAAAAmwk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3733DCC9" w14:textId="145D6CFC" w:rsidR="00F23484" w:rsidRDefault="00F23484" w:rsidP="00487194">
      <w:pPr>
        <w:ind w:left="567"/>
      </w:pPr>
    </w:p>
    <w:p w14:paraId="5BA9EDD9" w14:textId="77777777" w:rsidR="00F23484" w:rsidRDefault="00F23484" w:rsidP="00487194">
      <w:pPr>
        <w:ind w:left="567"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25D8E63A" wp14:editId="0D050A87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5718D26" wp14:editId="4040B5CF">
                <wp:simplePos x="0" y="0"/>
                <wp:positionH relativeFrom="column">
                  <wp:posOffset>623570</wp:posOffset>
                </wp:positionH>
                <wp:positionV relativeFrom="paragraph">
                  <wp:posOffset>1158875</wp:posOffset>
                </wp:positionV>
                <wp:extent cx="3930650" cy="1447800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0D67E" w14:textId="77777777" w:rsidR="00F23484" w:rsidRDefault="00F23484" w:rsidP="00F23484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B87D29"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RAPPORT</w:t>
                            </w:r>
                          </w:p>
                          <w:p w14:paraId="16019CE8" w14:textId="77777777" w:rsidR="00F23484" w:rsidRPr="00B87D29" w:rsidRDefault="00F23484" w:rsidP="00F23484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DE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8D26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49.1pt;margin-top:91.25pt;width:309.5pt;height:11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" filled="f" stroked="f">
                <v:textbox>
                  <w:txbxContent>
                    <w:p w14:paraId="7910D67E" w14:textId="77777777" w:rsidR="00F23484" w:rsidRDefault="00F23484" w:rsidP="00F23484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B87D29"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RAPPORT</w:t>
                      </w:r>
                    </w:p>
                    <w:p w14:paraId="16019CE8" w14:textId="77777777" w:rsidR="00F23484" w:rsidRPr="00B87D29" w:rsidRDefault="00F23484" w:rsidP="00F23484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DE STAGE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D8B9939" wp14:editId="3F81DD13">
                <wp:simplePos x="0" y="0"/>
                <wp:positionH relativeFrom="column">
                  <wp:posOffset>621030</wp:posOffset>
                </wp:positionH>
                <wp:positionV relativeFrom="paragraph">
                  <wp:posOffset>2675255</wp:posOffset>
                </wp:positionV>
                <wp:extent cx="3414395" cy="414655"/>
                <wp:effectExtent l="0" t="0" r="0" b="4445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B8463" w14:textId="77777777" w:rsidR="00F23484" w:rsidRPr="00B87D29" w:rsidRDefault="00F23484" w:rsidP="00F23484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Hella NACEUR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9939" id="Zone de texte 19" o:spid="_x0000_s1027" type="#_x0000_t202" style="position:absolute;left:0;text-align:left;margin-left:48.9pt;margin-top:210.65pt;width:268.85pt;height:32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" filled="f" stroked="f">
                <v:textbox>
                  <w:txbxContent>
                    <w:p w14:paraId="647B8463" w14:textId="77777777" w:rsidR="00F23484" w:rsidRPr="00B87D29" w:rsidRDefault="00F23484" w:rsidP="00F23484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Hella NACEUR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sz w:val="2"/>
          <w:szCs w:val="24"/>
        </w:rPr>
        <w:id w:val="238524659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054B722E" w14:textId="77777777" w:rsidR="00EE1E9C" w:rsidRDefault="00EE1E9C" w:rsidP="00487194">
          <w:pPr>
            <w:pStyle w:val="Sansinterligne"/>
            <w:ind w:left="567"/>
            <w:rPr>
              <w:sz w:val="2"/>
            </w:rPr>
          </w:pPr>
        </w:p>
        <w:p w14:paraId="43315CB9" w14:textId="77777777" w:rsidR="00EE1E9C" w:rsidRDefault="00EE1E9C" w:rsidP="00487194">
          <w:pPr>
            <w:ind w:left="567"/>
            <w:rPr>
              <w:sz w:val="2"/>
              <w:szCs w:val="22"/>
            </w:rPr>
          </w:pPr>
          <w:r>
            <w:rPr>
              <w:sz w:val="2"/>
            </w:rPr>
            <w:br w:type="page"/>
          </w:r>
        </w:p>
        <w:p w14:paraId="380D26C2" w14:textId="6B90E8DA" w:rsidR="00EE1E9C" w:rsidRDefault="00EE1E9C" w:rsidP="00487194">
          <w:pPr>
            <w:pStyle w:val="Sansinterligne"/>
            <w:ind w:left="567"/>
          </w:pPr>
          <w:r>
            <w:rPr>
              <w:noProof/>
              <w:color w:val="4F81BD" w:themeColor="accent1"/>
              <w:sz w:val="36"/>
              <w:szCs w:val="36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0800" behindDoc="1" locked="0" layoutInCell="1" allowOverlap="1" wp14:anchorId="71E26BCD" wp14:editId="6E9891D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3203575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C6914DE" id="Groupe 2" o:spid="_x0000_s1026" style="position:absolute;margin-left:0;margin-top:0;width:432.65pt;height:448.55pt;z-index:-25165568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EAD467C" w14:textId="52202378" w:rsidR="00EE1E9C" w:rsidRDefault="00333787" w:rsidP="00487194">
          <w:pPr>
            <w:ind w:left="567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94AF39" wp14:editId="1F15BFA8">
                    <wp:simplePos x="0" y="0"/>
                    <wp:positionH relativeFrom="page">
                      <wp:posOffset>666749</wp:posOffset>
                    </wp:positionH>
                    <wp:positionV relativeFrom="margin">
                      <wp:posOffset>677545</wp:posOffset>
                    </wp:positionV>
                    <wp:extent cx="6162675" cy="1870710"/>
                    <wp:effectExtent l="0" t="0" r="0" b="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62675" cy="1870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ajorEastAsia" w:cstheme="majorBidi"/>
                                    <w:b/>
                                    <w:bCs/>
                                    <w:caps/>
                                    <w:color w:val="548DD4" w:themeColor="text2" w:themeTint="99"/>
                                    <w:sz w:val="56"/>
                                    <w:szCs w:val="56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75ED4B" w14:textId="4CD8FDCD" w:rsidR="00EE1E9C" w:rsidRPr="00654E12" w:rsidRDefault="00CD3035">
                                    <w:pPr>
                                      <w:pStyle w:val="Sansinterligne"/>
                                      <w:rPr>
                                        <w:rFonts w:eastAsiaTheme="majorEastAsia" w:cstheme="majorBidi"/>
                                        <w:b/>
                                        <w:bCs/>
                                        <w:caps/>
                                        <w:color w:val="548DD4" w:themeColor="text2" w:themeTint="99"/>
                                        <w:sz w:val="56"/>
                                        <w:szCs w:val="56"/>
                                      </w:rPr>
                                    </w:pPr>
                                    <w:r w:rsidRPr="00654E12">
                                      <w:rPr>
                                        <w:rFonts w:eastAsiaTheme="majorEastAsia" w:cstheme="majorBidi"/>
                                        <w:b/>
                                        <w:bCs/>
                                        <w:caps/>
                                        <w:color w:val="548DD4" w:themeColor="text2" w:themeTint="99"/>
                                        <w:sz w:val="56"/>
                                        <w:szCs w:val="56"/>
                                      </w:rPr>
                                      <w:t>RAPPORT DE STAGE</w:t>
                                    </w:r>
                                  </w:p>
                                </w:sdtContent>
                              </w:sdt>
                              <w:p w14:paraId="1294D78C" w14:textId="734439DD" w:rsidR="00CD3035" w:rsidRPr="00CD3035" w:rsidRDefault="00517E13">
                                <w:pPr>
                                  <w:pStyle w:val="Sansinterligne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D3035" w:rsidRPr="00CD303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Développement Web – du </w:t>
                                    </w:r>
                                    <w:r w:rsidR="0033378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28</w:t>
                                    </w:r>
                                    <w:r w:rsidR="00CD3035" w:rsidRPr="00CD303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33378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Novembre</w:t>
                                    </w:r>
                                    <w:r w:rsidR="00CD3035" w:rsidRPr="00CD303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au 2</w:t>
                                    </w:r>
                                    <w:r w:rsidR="0033378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1</w:t>
                                    </w:r>
                                    <w:r w:rsidR="00CD3035" w:rsidRPr="00CD303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J</w:t>
                                    </w:r>
                                    <w:r w:rsidR="0033378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anvier</w:t>
                                    </w:r>
                                    <w:r w:rsidR="00CD3035" w:rsidRPr="00CD303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202</w:t>
                                    </w:r>
                                    <w:r w:rsidR="0033378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sdtContent>
                                </w:sdt>
                                <w:r w:rsidR="00EE1E9C" w:rsidRPr="00CD3035">
                                  <w:t xml:space="preserve"> </w:t>
                                </w:r>
                              </w:p>
                              <w:p w14:paraId="4B586468" w14:textId="5BD37320" w:rsidR="00CD3035" w:rsidRPr="00CD3035" w:rsidRDefault="00CD3035">
                                <w:pPr>
                                  <w:pStyle w:val="Sansinterligne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  <w:u w:val="words"/>
                                  </w:rPr>
                                </w:pPr>
                                <w:r w:rsidRPr="00CD3035"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 xml:space="preserve">Au sein de </w:t>
                                </w:r>
                                <w:r w:rsidR="00333787"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l’Ecole Supérieure Libre d’Art de Paris</w:t>
                                </w:r>
                              </w:p>
                              <w:p w14:paraId="6111E7E6" w14:textId="77777777" w:rsidR="00EE1E9C" w:rsidRPr="00CD3035" w:rsidRDefault="00EE1E9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94AF39" id="Zone de texte 62" o:spid="_x0000_s1028" type="#_x0000_t202" style="position:absolute;left:0;text-align:left;margin-left:52.5pt;margin-top:53.35pt;width:485.25pt;height:147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" filled="f" stroked="f" strokeweight=".5pt">
                    <v:textbox>
                      <w:txbxContent>
                        <w:sdt>
                          <w:sdtPr>
                            <w:rPr>
                              <w:rFonts w:eastAsiaTheme="majorEastAsia" w:cstheme="majorBidi"/>
                              <w:b/>
                              <w:bCs/>
                              <w:caps/>
                              <w:color w:val="548DD4" w:themeColor="text2" w:themeTint="99"/>
                              <w:sz w:val="56"/>
                              <w:szCs w:val="56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875ED4B" w14:textId="4CD8FDCD" w:rsidR="00EE1E9C" w:rsidRPr="00654E12" w:rsidRDefault="00CD3035">
                              <w:pPr>
                                <w:pStyle w:val="Sansinterligne"/>
                                <w:rPr>
                                  <w:rFonts w:eastAsiaTheme="majorEastAsia" w:cstheme="majorBidi"/>
                                  <w:b/>
                                  <w:bCs/>
                                  <w:caps/>
                                  <w:color w:val="548DD4" w:themeColor="text2" w:themeTint="99"/>
                                  <w:sz w:val="56"/>
                                  <w:szCs w:val="56"/>
                                </w:rPr>
                              </w:pPr>
                              <w:r w:rsidRPr="00654E12">
                                <w:rPr>
                                  <w:rFonts w:eastAsiaTheme="majorEastAsia" w:cstheme="majorBidi"/>
                                  <w:b/>
                                  <w:bCs/>
                                  <w:caps/>
                                  <w:color w:val="548DD4" w:themeColor="text2" w:themeTint="99"/>
                                  <w:sz w:val="56"/>
                                  <w:szCs w:val="56"/>
                                </w:rPr>
                                <w:t>RAPPORT DE STAGE</w:t>
                              </w:r>
                            </w:p>
                          </w:sdtContent>
                        </w:sdt>
                        <w:p w14:paraId="1294D78C" w14:textId="734439DD" w:rsidR="00CD3035" w:rsidRPr="00CD3035" w:rsidRDefault="00517E13">
                          <w:pPr>
                            <w:pStyle w:val="Sansinterligne"/>
                            <w:spacing w:before="120"/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D3035" w:rsidRPr="00CD303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Développement Web – du </w:t>
                              </w:r>
                              <w:r w:rsidR="0033378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28</w:t>
                              </w:r>
                              <w:r w:rsidR="00CD3035" w:rsidRPr="00CD303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33378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Novembre</w:t>
                              </w:r>
                              <w:r w:rsidR="00CD3035" w:rsidRPr="00CD303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au 2</w:t>
                              </w:r>
                              <w:r w:rsidR="0033378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1</w:t>
                              </w:r>
                              <w:r w:rsidR="00CD3035" w:rsidRPr="00CD303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J</w:t>
                              </w:r>
                              <w:r w:rsidR="0033378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anvier</w:t>
                              </w:r>
                              <w:r w:rsidR="00CD3035" w:rsidRPr="00CD303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202</w:t>
                              </w:r>
                              <w:r w:rsidR="0033378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3</w:t>
                              </w:r>
                            </w:sdtContent>
                          </w:sdt>
                          <w:r w:rsidR="00EE1E9C" w:rsidRPr="00CD3035">
                            <w:t xml:space="preserve"> </w:t>
                          </w:r>
                        </w:p>
                        <w:p w14:paraId="4B586468" w14:textId="5BD37320" w:rsidR="00CD3035" w:rsidRPr="00CD3035" w:rsidRDefault="00CD3035">
                          <w:pPr>
                            <w:pStyle w:val="Sansinterligne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  <w:u w:val="words"/>
                            </w:rPr>
                          </w:pPr>
                          <w:r w:rsidRPr="00CD3035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 xml:space="preserve">Au sein de </w:t>
                          </w:r>
                          <w:r w:rsidR="00333787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l’Ecole Supérieure Libre d’Art de Paris</w:t>
                          </w:r>
                        </w:p>
                        <w:p w14:paraId="6111E7E6" w14:textId="77777777" w:rsidR="00EE1E9C" w:rsidRPr="00CD3035" w:rsidRDefault="00EE1E9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D303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DE75325" wp14:editId="1664AADA">
                    <wp:simplePos x="0" y="0"/>
                    <wp:positionH relativeFrom="page">
                      <wp:posOffset>888365</wp:posOffset>
                    </wp:positionH>
                    <wp:positionV relativeFrom="margin">
                      <wp:posOffset>9610265</wp:posOffset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DD73D" w14:textId="2DFA5053" w:rsidR="00EE1E9C" w:rsidRDefault="00517E13">
                                <w:pPr>
                                  <w:pStyle w:val="Sansinterligne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45B7A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B71269" w14:textId="401A0C58" w:rsidR="00EE1E9C" w:rsidRDefault="00CD3035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E75325" id="Zone de texte 69" o:spid="_x0000_s1029" type="#_x0000_t202" style="position:absolute;left:0;text-align:left;margin-left:69.95pt;margin-top:756.7pt;width:468pt;height:29.5pt;z-index:251657216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" filled="f" stroked="f" strokeweight=".5pt">
                    <v:textbox style="mso-fit-shape-to-text:t" inset="0,0,0,0">
                      <w:txbxContent>
                        <w:p w14:paraId="4C7DD73D" w14:textId="2DFA5053" w:rsidR="00EE1E9C" w:rsidRDefault="00517E13">
                          <w:pPr>
                            <w:pStyle w:val="Sansinterligne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45B7A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2B71269" w14:textId="401A0C58" w:rsidR="00EE1E9C" w:rsidRDefault="00CD3035">
                              <w:pPr>
                                <w:pStyle w:val="Sansinterligne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E1E9C">
            <w:br w:type="page"/>
          </w:r>
        </w:p>
      </w:sdtContent>
    </w:sdt>
    <w:p w14:paraId="5B0B8865" w14:textId="77777777" w:rsidR="00654E12" w:rsidRDefault="00654E12" w:rsidP="00487194">
      <w:pPr>
        <w:ind w:left="567" w:firstLine="708"/>
        <w:jc w:val="center"/>
      </w:pPr>
    </w:p>
    <w:p w14:paraId="12D62AD5" w14:textId="77777777" w:rsidR="00654E12" w:rsidRDefault="00654E12" w:rsidP="00487194">
      <w:pPr>
        <w:ind w:left="567" w:firstLine="708"/>
        <w:jc w:val="center"/>
      </w:pPr>
    </w:p>
    <w:p w14:paraId="3FC09409" w14:textId="13956E5C" w:rsidR="0058332A" w:rsidRDefault="00333787" w:rsidP="00E75D7D">
      <w:pPr>
        <w:ind w:left="567" w:firstLine="708"/>
        <w:jc w:val="center"/>
      </w:pPr>
      <w:r>
        <w:rPr>
          <w:noProof/>
        </w:rPr>
        <w:drawing>
          <wp:inline distT="0" distB="0" distL="0" distR="0" wp14:anchorId="56D9B009" wp14:editId="3579C926">
            <wp:extent cx="2542540" cy="164715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845" cy="16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35">
        <w:rPr>
          <w:noProof/>
        </w:rPr>
        <w:drawing>
          <wp:inline distT="0" distB="0" distL="0" distR="0" wp14:anchorId="2762BC97" wp14:editId="101A5AFE">
            <wp:extent cx="2495550" cy="2278316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9533" cy="22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39A2" w14:textId="0B1CB408" w:rsidR="00654E12" w:rsidRDefault="00654E12" w:rsidP="00487194">
      <w:pPr>
        <w:ind w:left="567" w:firstLine="708"/>
        <w:jc w:val="center"/>
      </w:pPr>
    </w:p>
    <w:p w14:paraId="6733529F" w14:textId="77777777" w:rsidR="00654E12" w:rsidRDefault="00654E12" w:rsidP="00487194">
      <w:pPr>
        <w:ind w:left="567" w:firstLine="708"/>
        <w:jc w:val="center"/>
      </w:pPr>
    </w:p>
    <w:p w14:paraId="5BCCF735" w14:textId="61349347" w:rsidR="00654E12" w:rsidRDefault="00654E12" w:rsidP="00487194">
      <w:pPr>
        <w:ind w:left="567" w:firstLine="708"/>
        <w:jc w:val="center"/>
      </w:pPr>
    </w:p>
    <w:p w14:paraId="390301A1" w14:textId="3D35E4D4" w:rsidR="00654E12" w:rsidRDefault="00654E12" w:rsidP="006D2116">
      <w:pPr>
        <w:jc w:val="center"/>
        <w:rPr>
          <w:b/>
          <w:color w:val="404040" w:themeColor="text1" w:themeTint="BF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54E12">
        <w:rPr>
          <w:b/>
          <w:color w:val="404040" w:themeColor="text1" w:themeTint="BF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SOMMAIRE</w:t>
      </w:r>
    </w:p>
    <w:p w14:paraId="13E786CC" w14:textId="342AFE3A" w:rsidR="00654E12" w:rsidRDefault="00654E12" w:rsidP="00487194">
      <w:pPr>
        <w:ind w:left="567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067C0CC" w14:textId="77777777" w:rsidR="00654E12" w:rsidRPr="006D2116" w:rsidRDefault="00654E12" w:rsidP="00487194">
      <w:pPr>
        <w:ind w:left="567" w:firstLine="708"/>
        <w:jc w:val="center"/>
        <w:rPr>
          <w:b/>
          <w:color w:val="4F81BD" w:themeColor="accen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F59FAA1" w14:textId="1CE9DAC5" w:rsidR="00654E12" w:rsidRPr="006D2116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L’entreprise</w:t>
      </w:r>
    </w:p>
    <w:p w14:paraId="527A8AA9" w14:textId="77777777" w:rsidR="00654E12" w:rsidRPr="006D2116" w:rsidRDefault="00654E12" w:rsidP="00590AD9">
      <w:pPr>
        <w:pStyle w:val="Paragraphedeliste"/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1F49C9B" w14:textId="29EA5F7D" w:rsidR="00654E12" w:rsidRPr="006D2116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</w:t>
      </w:r>
      <w:r w:rsidR="00CA214C"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es </w:t>
      </w: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mission</w:t>
      </w:r>
      <w:r w:rsidR="00CA214C"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</w:p>
    <w:p w14:paraId="5541455F" w14:textId="77777777" w:rsidR="00654E12" w:rsidRPr="006D2116" w:rsidRDefault="00654E12" w:rsidP="00590AD9">
      <w:p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146FC90" w14:textId="26B14B36" w:rsidR="00CA1320" w:rsidRPr="00CA1320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Les méthodes</w:t>
      </w:r>
      <w:r w:rsidR="00785FC1"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outils</w:t>
      </w: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de travail</w:t>
      </w:r>
    </w:p>
    <w:p w14:paraId="4ECFDEE1" w14:textId="77777777" w:rsidR="00CA1320" w:rsidRPr="006D2116" w:rsidRDefault="00CA1320" w:rsidP="00590AD9">
      <w:pPr>
        <w:pStyle w:val="Paragraphedeliste"/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7B36C65" w14:textId="796248EF" w:rsidR="00CA1320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A385D"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Problèmes rencontrés</w:t>
      </w:r>
      <w:r w:rsidR="003A385D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 Solutions</w:t>
      </w:r>
    </w:p>
    <w:p w14:paraId="5952117E" w14:textId="77777777" w:rsidR="00CA1320" w:rsidRPr="00CA1320" w:rsidRDefault="00CA1320" w:rsidP="00590AD9">
      <w:pPr>
        <w:pStyle w:val="Paragraphedeliste"/>
        <w:ind w:left="1170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86E4EB" w14:textId="4749E851" w:rsidR="00654E12" w:rsidRPr="006D2116" w:rsidRDefault="00CA1320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A385D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Activités Réalisées</w:t>
      </w:r>
    </w:p>
    <w:p w14:paraId="6F80D32F" w14:textId="77777777" w:rsidR="00654E12" w:rsidRPr="00323637" w:rsidRDefault="00654E12" w:rsidP="00590AD9">
      <w:pPr>
        <w:ind w:left="450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CD6725A" w14:textId="20296BA4" w:rsidR="00654E12" w:rsidRPr="006D2116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Aperçu de certaines pages d</w:t>
      </w:r>
      <w:r w:rsidR="00C15C49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es</w:t>
      </w: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site</w:t>
      </w:r>
      <w:r w:rsidR="00C15C49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</w:p>
    <w:p w14:paraId="7D1F7FDE" w14:textId="77777777" w:rsidR="00654E12" w:rsidRPr="006D2116" w:rsidRDefault="00654E12" w:rsidP="00590AD9">
      <w:p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9B5E38" w14:textId="3DDAB5D2" w:rsidR="00654E12" w:rsidRPr="006D2116" w:rsidRDefault="00654E12" w:rsidP="00590AD9">
      <w:pPr>
        <w:pStyle w:val="Paragraphedeliste"/>
        <w:numPr>
          <w:ilvl w:val="0"/>
          <w:numId w:val="1"/>
        </w:numPr>
        <w:ind w:left="1017"/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D2116">
        <w:rPr>
          <w:b/>
          <w:color w:val="4F81BD" w:themeColor="accen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Conclusion</w:t>
      </w:r>
    </w:p>
    <w:p w14:paraId="1F048971" w14:textId="77777777" w:rsidR="00654E12" w:rsidRPr="00654E12" w:rsidRDefault="00654E12" w:rsidP="00487194">
      <w:pPr>
        <w:pStyle w:val="Paragraphedeliste"/>
        <w:ind w:left="567"/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A7E014C" w14:textId="19576353" w:rsidR="00654E12" w:rsidRDefault="00654E12" w:rsidP="00487194">
      <w:pPr>
        <w:ind w:left="567"/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88A1562" w14:textId="74632D36" w:rsidR="00654E12" w:rsidRDefault="00654E12" w:rsidP="00487194">
      <w:pPr>
        <w:ind w:left="567"/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BCA5DF1" w14:textId="3D829AA0" w:rsidR="00654E12" w:rsidRDefault="00654E12" w:rsidP="00487194">
      <w:pPr>
        <w:ind w:left="567"/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370FE88" w14:textId="77777777" w:rsidR="00AC32A3" w:rsidRDefault="00AC32A3" w:rsidP="00487194">
      <w:pPr>
        <w:ind w:left="567"/>
        <w:rPr>
          <w:rStyle w:val="markedcontent"/>
          <w:rFonts w:ascii="Arial" w:hAnsi="Arial" w:cs="Arial"/>
          <w:sz w:val="28"/>
          <w:szCs w:val="28"/>
        </w:rPr>
      </w:pPr>
      <w:r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44E217E7" w14:textId="77777777" w:rsidR="003739DC" w:rsidRDefault="003739DC" w:rsidP="00333787">
      <w:pPr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2C90FE1" w14:textId="3D56CE34" w:rsidR="00654E12" w:rsidRDefault="00333787" w:rsidP="00333787">
      <w:pPr>
        <w:ind w:left="567"/>
        <w:jc w:val="center"/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70B9E332" wp14:editId="264DEF73">
            <wp:extent cx="2542540" cy="164715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845" cy="16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  <w:r>
        <w:rPr>
          <w:b/>
          <w:color w:val="4F81BD" w:themeColor="accen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</w:p>
    <w:p w14:paraId="5672CF2E" w14:textId="52F9AF0F" w:rsidR="00654E12" w:rsidRPr="006D2116" w:rsidRDefault="00654E12" w:rsidP="00CA1320">
      <w:pPr>
        <w:pStyle w:val="Paragraphedeliste"/>
        <w:numPr>
          <w:ilvl w:val="0"/>
          <w:numId w:val="2"/>
        </w:numPr>
        <w:ind w:left="567"/>
        <w:jc w:val="center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D2116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L’entreprise</w:t>
      </w:r>
    </w:p>
    <w:p w14:paraId="4FBDBF2B" w14:textId="77777777" w:rsidR="00654E12" w:rsidRPr="00654E12" w:rsidRDefault="00654E12" w:rsidP="00487194">
      <w:pPr>
        <w:pStyle w:val="Paragraphedeliste"/>
        <w:ind w:left="567"/>
        <w:rPr>
          <w:b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7BC57B2" w14:textId="48EB9A7E" w:rsidR="00654E12" w:rsidRPr="00654E12" w:rsidRDefault="00654E12" w:rsidP="00487194">
      <w:pPr>
        <w:pStyle w:val="Paragraphedeliste"/>
        <w:ind w:left="567"/>
        <w:rPr>
          <w:b/>
          <w:color w:val="404040" w:themeColor="text1" w:themeTint="BF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192A945" w14:textId="2EB62194" w:rsidR="00654E12" w:rsidRPr="00CA214C" w:rsidRDefault="00654E1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A214C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Nom</w:t>
      </w:r>
      <w:r w:rsidRPr="00CA214C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Ecole Supérieure Libre d’Art de Paris</w:t>
      </w:r>
    </w:p>
    <w:p w14:paraId="41EE1B06" w14:textId="668F899F" w:rsidR="00654E12" w:rsidRPr="00CA214C" w:rsidRDefault="00654E1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B9F8DCD" w14:textId="36DA8BAE" w:rsidR="00654E12" w:rsidRPr="00CA214C" w:rsidRDefault="00654E1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A214C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Activité</w:t>
      </w:r>
      <w:r w:rsidRPr="00CA214C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Ecole de formation </w:t>
      </w:r>
      <w:proofErr w:type="spellStart"/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post-bac</w:t>
      </w:r>
      <w:proofErr w:type="spellEnd"/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en management et en art</w:t>
      </w:r>
    </w:p>
    <w:p w14:paraId="118582B2" w14:textId="49F39F03" w:rsidR="00654E12" w:rsidRPr="00CA214C" w:rsidRDefault="00654E1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280059" w14:textId="43EEA889" w:rsidR="00654E12" w:rsidRPr="00CA214C" w:rsidRDefault="00654E1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A214C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Dirigeant</w:t>
      </w:r>
      <w:r w:rsidRPr="00CA214C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STEIN Laurène</w:t>
      </w:r>
    </w:p>
    <w:p w14:paraId="6EDD86BD" w14:textId="4386FD91" w:rsidR="00CA214C" w:rsidRPr="00CA214C" w:rsidRDefault="00CA214C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CBA75B9" w14:textId="1C8DB4B7" w:rsidR="00CA214C" w:rsidRDefault="00CA214C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A214C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Objectif</w:t>
      </w:r>
      <w:r w:rsidRPr="00CA214C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Former des étudiants </w:t>
      </w:r>
      <w:proofErr w:type="spellStart"/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post-bac</w:t>
      </w:r>
      <w:proofErr w:type="spellEnd"/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partageant une passion pour l’art ou le management</w:t>
      </w:r>
    </w:p>
    <w:p w14:paraId="4A57438B" w14:textId="10C6FDD8" w:rsidR="003739DC" w:rsidRDefault="003739DC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0512D9" w14:textId="4CE99619" w:rsidR="003739DC" w:rsidRDefault="003739DC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739DC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Localisation</w:t>
      </w:r>
      <w:r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 : </w:t>
      </w:r>
      <w:r w:rsid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Paris</w:t>
      </w:r>
    </w:p>
    <w:p w14:paraId="3D744063" w14:textId="2FD6E82A" w:rsidR="009050E2" w:rsidRDefault="009050E2" w:rsidP="00487194">
      <w:pPr>
        <w:pStyle w:val="Paragraphedeliste"/>
        <w:ind w:left="567"/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29550B2" w14:textId="3F2AF7E9" w:rsidR="009050E2" w:rsidRPr="00333787" w:rsidRDefault="009050E2" w:rsidP="00487194">
      <w:pPr>
        <w:pStyle w:val="Paragraphedeliste"/>
        <w:ind w:left="567"/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33787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Site-</w:t>
      </w:r>
      <w:r w:rsidR="00DB3885" w:rsidRPr="00333787">
        <w:rPr>
          <w:b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Web </w:t>
      </w:r>
      <w:r w:rsidR="00DB3885" w:rsidRP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P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061FF" w:rsidRP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https://</w:t>
      </w:r>
      <w:r w:rsidR="00333787" w:rsidRP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eslap</w:t>
      </w:r>
      <w:r w:rsidR="00D061FF" w:rsidRPr="00333787">
        <w:rPr>
          <w:bCs/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.fr/</w:t>
      </w:r>
    </w:p>
    <w:p w14:paraId="5F6EBA22" w14:textId="35E78863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0E68163C" w14:textId="4A29AE39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3C0DA3EA" w14:textId="72560E5D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6A71F520" w14:textId="30D5C9D5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14ACB7DD" w14:textId="411657B3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112F53A2" w14:textId="5FA82D04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51D3D103" w14:textId="460642C5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793C61DF" w14:textId="1C838DD7" w:rsidR="00CA214C" w:rsidRPr="00333787" w:rsidRDefault="00CA214C" w:rsidP="00487194">
      <w:pPr>
        <w:pStyle w:val="Paragraphedeliste"/>
        <w:ind w:left="567"/>
        <w:rPr>
          <w:sz w:val="40"/>
          <w:szCs w:val="40"/>
        </w:rPr>
      </w:pPr>
    </w:p>
    <w:p w14:paraId="307C79A5" w14:textId="03830509" w:rsidR="00CA214C" w:rsidRPr="00333787" w:rsidRDefault="00CA214C" w:rsidP="00A2142C">
      <w:pPr>
        <w:ind w:right="567"/>
        <w:rPr>
          <w:b/>
          <w:bCs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464EA08" w14:textId="3C1E679D" w:rsidR="00CA214C" w:rsidRPr="00333787" w:rsidRDefault="00CA214C" w:rsidP="00487194">
      <w:pPr>
        <w:ind w:left="567" w:right="567"/>
        <w:rPr>
          <w:b/>
          <w:bCs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579C49A" w14:textId="77777777" w:rsidR="006A1A67" w:rsidRPr="00333787" w:rsidRDefault="006A1A67" w:rsidP="00487194">
      <w:pPr>
        <w:ind w:left="567" w:right="567"/>
        <w:rPr>
          <w:b/>
          <w:bCs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EEE9CE2" w14:textId="2EFB60A5" w:rsidR="00CA214C" w:rsidRPr="006D2116" w:rsidRDefault="00CA214C" w:rsidP="00487194">
      <w:pPr>
        <w:pStyle w:val="Paragraphedeliste"/>
        <w:numPr>
          <w:ilvl w:val="0"/>
          <w:numId w:val="2"/>
        </w:numPr>
        <w:ind w:left="567" w:right="56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D2116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Les missions</w:t>
      </w:r>
    </w:p>
    <w:p w14:paraId="7545FEC3" w14:textId="7FA2C43B" w:rsidR="00CA214C" w:rsidRDefault="00CA214C" w:rsidP="009D28CE">
      <w:pPr>
        <w:ind w:left="794" w:right="567"/>
        <w:jc w:val="center"/>
        <w:rPr>
          <w:b/>
          <w:bCs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24F12AE" w14:textId="77777777" w:rsidR="00FE4FDD" w:rsidRDefault="00FE4FDD" w:rsidP="009D28CE">
      <w:pPr>
        <w:ind w:left="794" w:right="567"/>
        <w:jc w:val="center"/>
        <w:rPr>
          <w:b/>
          <w:bCs/>
          <w:color w:val="4F81BD" w:themeColor="accent1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8DA77F8" w14:textId="3D18F68A" w:rsidR="00CA214C" w:rsidRPr="009D28CE" w:rsidRDefault="00CA214C" w:rsidP="009D28CE">
      <w:pPr>
        <w:ind w:left="794" w:right="567" w:firstLine="345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D28CE"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Lors de ce stage plusieurs missions m’ont été confiées, principalement </w:t>
      </w:r>
      <w:r w:rsidR="00333787"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en </w:t>
      </w:r>
      <w:r w:rsidRPr="009D28CE"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rapport avec Wordpress.</w:t>
      </w:r>
    </w:p>
    <w:p w14:paraId="36C7152E" w14:textId="704826DD" w:rsidR="00785FC1" w:rsidRDefault="00785FC1" w:rsidP="009D28CE">
      <w:pPr>
        <w:ind w:left="794" w:right="567" w:firstLine="345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07CFF1" w14:textId="77777777" w:rsidR="001B35C7" w:rsidRPr="009D28CE" w:rsidRDefault="001B35C7" w:rsidP="009D28CE">
      <w:pPr>
        <w:ind w:left="794" w:right="567" w:firstLine="345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6841D8D" w14:textId="1EED41A4" w:rsidR="00FE4FDD" w:rsidRPr="001B35C7" w:rsidRDefault="00FE4FDD" w:rsidP="001B35C7">
      <w:pPr>
        <w:ind w:left="794" w:right="567" w:firstLine="622"/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B35C7"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Voici</w:t>
      </w:r>
      <w:r w:rsidR="001B35C7" w:rsidRPr="001B35C7"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le cahier des charges </w:t>
      </w:r>
      <w:r w:rsidRPr="001B35C7"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D7B1C68" w14:textId="32022EFF" w:rsidR="00487194" w:rsidRDefault="00487194" w:rsidP="001B35C7">
      <w:pPr>
        <w:ind w:left="708" w:right="567"/>
        <w:rPr>
          <w:rStyle w:val="markedcontent"/>
          <w:rFonts w:cs="Arial"/>
          <w:sz w:val="36"/>
          <w:szCs w:val="36"/>
        </w:rPr>
      </w:pPr>
    </w:p>
    <w:p w14:paraId="18D1C68E" w14:textId="77777777" w:rsidR="001B35C7" w:rsidRDefault="001B35C7" w:rsidP="001B35C7">
      <w:pPr>
        <w:ind w:left="708" w:right="567"/>
        <w:rPr>
          <w:rStyle w:val="markedcontent"/>
          <w:rFonts w:cs="Arial"/>
          <w:sz w:val="36"/>
          <w:szCs w:val="36"/>
        </w:rPr>
      </w:pPr>
    </w:p>
    <w:p w14:paraId="4E1EB752" w14:textId="5D6F1487" w:rsidR="001B35C7" w:rsidRPr="001B35C7" w:rsidRDefault="001B35C7" w:rsidP="001B35C7">
      <w:pPr>
        <w:pStyle w:val="Paragraphedeliste"/>
        <w:numPr>
          <w:ilvl w:val="1"/>
          <w:numId w:val="10"/>
        </w:numPr>
        <w:ind w:right="567"/>
        <w:rPr>
          <w:rStyle w:val="markedcontent"/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B35C7">
        <w:rPr>
          <w:rStyle w:val="markedcontent"/>
          <w:rFonts w:cs="Arial"/>
          <w:sz w:val="36"/>
          <w:szCs w:val="36"/>
        </w:rPr>
        <w:t>Ajout de nouveaux boutons cliquables avec un texte sur</w:t>
      </w:r>
      <w:r w:rsidRPr="001B35C7">
        <w:rPr>
          <w:sz w:val="36"/>
          <w:szCs w:val="36"/>
        </w:rPr>
        <w:br/>
      </w:r>
      <w:r w:rsidRPr="001B35C7">
        <w:rPr>
          <w:rStyle w:val="markedcontent"/>
          <w:rFonts w:cs="Arial"/>
          <w:sz w:val="36"/>
          <w:szCs w:val="36"/>
        </w:rPr>
        <w:t>le menu principal</w:t>
      </w:r>
    </w:p>
    <w:p w14:paraId="3D5A5798" w14:textId="77777777" w:rsidR="001B35C7" w:rsidRPr="001B35C7" w:rsidRDefault="001B35C7" w:rsidP="001B35C7">
      <w:pPr>
        <w:pStyle w:val="Paragraphedeliste"/>
        <w:numPr>
          <w:ilvl w:val="1"/>
          <w:numId w:val="10"/>
        </w:numPr>
        <w:ind w:right="567"/>
        <w:rPr>
          <w:rStyle w:val="markedcontent"/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1B35C7">
        <w:rPr>
          <w:rStyle w:val="markedcontent"/>
          <w:rFonts w:cs="Arial"/>
          <w:sz w:val="36"/>
          <w:szCs w:val="36"/>
        </w:rPr>
        <w:t xml:space="preserve">Traduction de toutes les pages </w:t>
      </w:r>
      <w:r>
        <w:rPr>
          <w:rStyle w:val="markedcontent"/>
          <w:rFonts w:cs="Arial"/>
          <w:sz w:val="36"/>
          <w:szCs w:val="36"/>
        </w:rPr>
        <w:t>du</w:t>
      </w:r>
      <w:r w:rsidRPr="001B35C7">
        <w:rPr>
          <w:rStyle w:val="markedcontent"/>
          <w:rFonts w:cs="Arial"/>
          <w:sz w:val="36"/>
          <w:szCs w:val="36"/>
        </w:rPr>
        <w:t xml:space="preserve"> français </w:t>
      </w:r>
      <w:r>
        <w:rPr>
          <w:rStyle w:val="markedcontent"/>
          <w:rFonts w:cs="Arial"/>
          <w:sz w:val="36"/>
          <w:szCs w:val="36"/>
        </w:rPr>
        <w:t>à l’</w:t>
      </w:r>
      <w:r w:rsidRPr="001B35C7">
        <w:rPr>
          <w:rStyle w:val="markedcontent"/>
          <w:rFonts w:cs="Arial"/>
          <w:sz w:val="36"/>
          <w:szCs w:val="36"/>
        </w:rPr>
        <w:t>anglais</w:t>
      </w:r>
      <w:r>
        <w:rPr>
          <w:rStyle w:val="markedcontent"/>
          <w:rFonts w:cs="Arial"/>
          <w:sz w:val="36"/>
          <w:szCs w:val="36"/>
        </w:rPr>
        <w:t>,</w:t>
      </w:r>
      <w:r w:rsidRPr="001B35C7">
        <w:rPr>
          <w:rStyle w:val="markedcontent"/>
          <w:rFonts w:cs="Arial"/>
          <w:sz w:val="36"/>
          <w:szCs w:val="36"/>
        </w:rPr>
        <w:t xml:space="preserve"> et</w:t>
      </w:r>
      <w:r w:rsidRPr="001B35C7">
        <w:rPr>
          <w:sz w:val="36"/>
          <w:szCs w:val="36"/>
        </w:rPr>
        <w:br/>
      </w:r>
      <w:r w:rsidRPr="001B35C7">
        <w:rPr>
          <w:rStyle w:val="markedcontent"/>
          <w:rFonts w:cs="Arial"/>
          <w:sz w:val="36"/>
          <w:szCs w:val="36"/>
        </w:rPr>
        <w:t>inversement pour certaines</w:t>
      </w:r>
    </w:p>
    <w:p w14:paraId="35285876" w14:textId="77777777" w:rsidR="001B35C7" w:rsidRPr="001B35C7" w:rsidRDefault="001B35C7" w:rsidP="001B35C7">
      <w:pPr>
        <w:pStyle w:val="Paragraphedeliste"/>
        <w:numPr>
          <w:ilvl w:val="1"/>
          <w:numId w:val="10"/>
        </w:numPr>
        <w:ind w:right="567"/>
        <w:rPr>
          <w:rStyle w:val="markedcontent"/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B35C7">
        <w:rPr>
          <w:rStyle w:val="markedcontent"/>
          <w:rFonts w:cs="Arial"/>
          <w:sz w:val="36"/>
          <w:szCs w:val="36"/>
        </w:rPr>
        <w:t>Correction de mise en page de la brochure</w:t>
      </w:r>
    </w:p>
    <w:p w14:paraId="0032EEE9" w14:textId="25538307" w:rsidR="001B35C7" w:rsidRPr="001B35C7" w:rsidRDefault="001B35C7" w:rsidP="001B35C7">
      <w:pPr>
        <w:pStyle w:val="Paragraphedeliste"/>
        <w:numPr>
          <w:ilvl w:val="1"/>
          <w:numId w:val="10"/>
        </w:numPr>
        <w:ind w:right="567"/>
        <w:rPr>
          <w:b/>
          <w:bCs/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B35C7">
        <w:rPr>
          <w:rStyle w:val="markedcontent"/>
          <w:rFonts w:cs="Arial"/>
          <w:sz w:val="36"/>
          <w:szCs w:val="36"/>
        </w:rPr>
        <w:t>Vérifier la mise en page et c</w:t>
      </w:r>
      <w:r>
        <w:rPr>
          <w:rStyle w:val="markedcontent"/>
          <w:rFonts w:cs="Arial"/>
          <w:sz w:val="36"/>
          <w:szCs w:val="36"/>
        </w:rPr>
        <w:t>orrection des fautes</w:t>
      </w:r>
      <w:r w:rsidRPr="001B35C7">
        <w:rPr>
          <w:sz w:val="36"/>
          <w:szCs w:val="36"/>
        </w:rPr>
        <w:t xml:space="preserve"> </w:t>
      </w:r>
      <w:r w:rsidRPr="001B35C7">
        <w:rPr>
          <w:sz w:val="36"/>
          <w:szCs w:val="36"/>
        </w:rPr>
        <w:br/>
      </w:r>
      <w:r w:rsidRPr="001B35C7">
        <w:rPr>
          <w:rStyle w:val="markedcontent"/>
          <w:rFonts w:cs="Arial"/>
          <w:sz w:val="36"/>
          <w:szCs w:val="36"/>
        </w:rPr>
        <w:t>d’orthographes présentes sur chaque page</w:t>
      </w:r>
      <w:r w:rsidRPr="001B35C7">
        <w:rPr>
          <w:sz w:val="36"/>
          <w:szCs w:val="36"/>
        </w:rPr>
        <w:br/>
      </w:r>
      <w:r w:rsidRPr="001B35C7">
        <w:rPr>
          <w:sz w:val="36"/>
          <w:szCs w:val="36"/>
        </w:rPr>
        <w:br/>
      </w:r>
    </w:p>
    <w:p w14:paraId="7CA2CBFC" w14:textId="77777777" w:rsidR="001B35C7" w:rsidRDefault="001B35C7" w:rsidP="009D28CE">
      <w:pPr>
        <w:ind w:left="794" w:right="567" w:firstLine="345"/>
        <w:rPr>
          <w:b/>
          <w:bCs/>
          <w:color w:val="404040" w:themeColor="text1" w:themeTint="BF"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9339FA7" w14:textId="4E7ABEFC" w:rsidR="00333787" w:rsidRPr="00F10322" w:rsidRDefault="00333787" w:rsidP="009D28CE">
      <w:pPr>
        <w:ind w:left="794" w:right="567" w:firstLine="345"/>
        <w:rPr>
          <w:b/>
          <w:bCs/>
          <w:color w:val="404040" w:themeColor="text1" w:themeTint="BF"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6383F77" w14:textId="6E757764" w:rsidR="004A439A" w:rsidRDefault="004A439A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B7217B0" w14:textId="236E9180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3D096B1" w14:textId="5431F12C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FDFBE7" w14:textId="1CB59B5F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E1645CD" w14:textId="3780D5D0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4976EA4" w14:textId="207C80DE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3687EB7" w14:textId="3AD229EB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B9EE461" w14:textId="09AC2612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C3D494C" w14:textId="4631AA65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A62D0F6" w14:textId="3BF75944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284EC3" w14:textId="74624622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9298880" w14:textId="496683F8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CE1A977" w14:textId="782F3B67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706E451" w14:textId="6E71C1AD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D200A47" w14:textId="71370627" w:rsidR="00333787" w:rsidRDefault="00333787" w:rsidP="004A439A">
      <w:pPr>
        <w:ind w:right="567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213571E" w14:textId="77777777" w:rsidR="00323637" w:rsidRDefault="00323637" w:rsidP="001B35C7">
      <w:pPr>
        <w:ind w:right="283"/>
        <w:rPr>
          <w:color w:val="404040" w:themeColor="text1" w:themeTint="BF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215BAB5" w14:textId="2D4FABA9" w:rsidR="00487194" w:rsidRPr="006D2116" w:rsidRDefault="00487194" w:rsidP="009D28CE">
      <w:pPr>
        <w:pStyle w:val="Paragraphedeliste"/>
        <w:numPr>
          <w:ilvl w:val="0"/>
          <w:numId w:val="2"/>
        </w:numPr>
        <w:ind w:left="567" w:right="283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D2116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Les méthodes et outils de travail</w:t>
      </w:r>
    </w:p>
    <w:p w14:paraId="3D2C8400" w14:textId="708E9F13" w:rsidR="00487194" w:rsidRPr="009D28CE" w:rsidRDefault="00487194" w:rsidP="001B35C7">
      <w:pPr>
        <w:ind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7250BA9B" w14:textId="77777777" w:rsidR="00487194" w:rsidRPr="009D28CE" w:rsidRDefault="00487194" w:rsidP="009D28CE">
      <w:pPr>
        <w:ind w:left="567"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F528D06" w14:textId="3C6FD782" w:rsidR="00487194" w:rsidRPr="009D28CE" w:rsidRDefault="00487194" w:rsidP="009D28CE">
      <w:pPr>
        <w:ind w:left="567"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Pour s’organiser </w:t>
      </w:r>
      <w:r w:rsidR="001B35C7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j’ai</w:t>
      </w: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utilis</w:t>
      </w:r>
      <w:r w:rsidR="001B35C7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é</w:t>
      </w: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un outil de gestion de projet, Trello. Cet outil est souvent utilisé </w:t>
      </w:r>
      <w:r w:rsidR="006572DE"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</w:t>
      </w: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ors de projets en groupe pour </w:t>
      </w:r>
      <w:r w:rsidR="006572DE"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se </w:t>
      </w: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répartir les tâches</w:t>
      </w:r>
      <w:r w:rsidR="006572DE"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 Je l’ai aussi utilisé personnellement pour garder un suivi de mes tâches données.</w:t>
      </w:r>
    </w:p>
    <w:p w14:paraId="330DD60B" w14:textId="344118C1" w:rsidR="006572DE" w:rsidRDefault="006572DE" w:rsidP="009D28CE">
      <w:pPr>
        <w:ind w:left="567" w:right="283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063A16" w14:textId="4803DC46" w:rsidR="00323637" w:rsidRDefault="009D28CE" w:rsidP="00AB51CE">
      <w:pPr>
        <w:ind w:left="567"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D28CE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Voici une capture d’écran </w:t>
      </w:r>
      <w:r w:rsidR="001B35C7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prise durant la première semaine de mon stage.</w:t>
      </w:r>
    </w:p>
    <w:p w14:paraId="572654F3" w14:textId="26B363E1" w:rsidR="00AB51CE" w:rsidRDefault="00AB51CE" w:rsidP="00AB51CE">
      <w:pPr>
        <w:ind w:left="567"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B0B67FC" w14:textId="26B363E1" w:rsidR="00AB51CE" w:rsidRPr="009D28CE" w:rsidRDefault="00AB51CE" w:rsidP="00AB51CE">
      <w:pPr>
        <w:ind w:left="567" w:right="283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AE1668B" w14:textId="0FA0FFB3" w:rsidR="006572DE" w:rsidRDefault="00AB51CE" w:rsidP="00AB51CE">
      <w:pPr>
        <w:ind w:left="567" w:right="283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43DF9BE7" wp14:editId="2EE107D0">
            <wp:extent cx="6554196" cy="38227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4438" cy="38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83A" w14:textId="77777777" w:rsidR="004A439A" w:rsidRDefault="004A439A" w:rsidP="009D28CE">
      <w:pPr>
        <w:ind w:left="567" w:right="283"/>
      </w:pPr>
    </w:p>
    <w:p w14:paraId="676B3850" w14:textId="77777777" w:rsidR="004A439A" w:rsidRDefault="004A439A" w:rsidP="009D28CE">
      <w:pPr>
        <w:ind w:left="567" w:right="283"/>
      </w:pPr>
    </w:p>
    <w:p w14:paraId="62281321" w14:textId="1EAB4191" w:rsidR="00AB51CE" w:rsidRPr="00AB51CE" w:rsidRDefault="00AB51CE" w:rsidP="00AB51CE">
      <w:pPr>
        <w:ind w:left="567"/>
        <w:jc w:val="center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23637"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Voici les outils que j’ai le plus utilisé durant mon stage :</w:t>
      </w:r>
    </w:p>
    <w:p w14:paraId="6CDB174D" w14:textId="2C19D657" w:rsidR="00AB51CE" w:rsidRDefault="00AB51CE" w:rsidP="00AB51CE">
      <w:pPr>
        <w:ind w:left="567" w:right="283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DE0AB5A" w14:textId="5D621AC8" w:rsidR="003D4EEE" w:rsidRPr="00AB51CE" w:rsidRDefault="00AB51CE" w:rsidP="00AB51CE">
      <w:pPr>
        <w:ind w:right="283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B51CE">
        <w:rPr>
          <w:noProof/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74E70487" wp14:editId="08194F9A">
            <wp:extent cx="4136182" cy="26225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6543" cy="26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086" w14:textId="588A981E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71D9AA8" w14:textId="75EFE09C" w:rsidR="000B30CD" w:rsidRPr="000B30CD" w:rsidRDefault="000B30CD" w:rsidP="000B30CD">
      <w:pPr>
        <w:ind w:right="5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B30CD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Voici un extrait du répertoire des pages du sites ;</w:t>
      </w:r>
    </w:p>
    <w:p w14:paraId="2DB0E28C" w14:textId="77777777" w:rsidR="000B30CD" w:rsidRPr="000B30CD" w:rsidRDefault="000B30CD" w:rsidP="000B30CD">
      <w:pPr>
        <w:ind w:right="57"/>
        <w:rPr>
          <w:b/>
          <w:bCs/>
          <w:color w:val="4F81BD" w:themeColor="accen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1C0AB00" w14:textId="379DD1EF" w:rsidR="000B30CD" w:rsidRDefault="000B30CD" w:rsidP="000B30CD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3DBB443F" wp14:editId="6E5AFF05">
            <wp:extent cx="5695671" cy="4802416"/>
            <wp:effectExtent l="0" t="0" r="635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993" cy="48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F637" w14:textId="73B0416B" w:rsidR="000B30CD" w:rsidRDefault="000B30CD" w:rsidP="000B30CD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4BCA8854" wp14:editId="4D7C6C0D">
            <wp:extent cx="5722723" cy="42341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546" cy="42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64D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5E32E82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77C18B4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1C0E98D" w14:textId="09A29410" w:rsidR="00433431" w:rsidRPr="000B30CD" w:rsidRDefault="00433431" w:rsidP="00433431">
      <w:pPr>
        <w:ind w:right="57" w:firstLine="708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B30CD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Voici </w:t>
      </w:r>
      <w:r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une capture d’écran de l’interface offerte par le plug-in </w:t>
      </w:r>
      <w:proofErr w:type="spellStart"/>
      <w:proofErr w:type="gramStart"/>
      <w:r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Elementor</w:t>
      </w:r>
      <w:proofErr w:type="spellEnd"/>
      <w:r w:rsidRPr="000B30CD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;</w:t>
      </w:r>
      <w:proofErr w:type="gramEnd"/>
    </w:p>
    <w:p w14:paraId="2ECC8550" w14:textId="196D6944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56C0702" w14:textId="77777777" w:rsidR="00433431" w:rsidRDefault="00433431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7231252" w14:textId="0CCEB2E0" w:rsidR="000B30CD" w:rsidRDefault="00433431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70B0E82E" wp14:editId="5D40C90A">
            <wp:extent cx="6964045" cy="5143553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7140" cy="51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FD7" w14:textId="77777777" w:rsidR="000B30CD" w:rsidRPr="00A4008F" w:rsidRDefault="000B30CD" w:rsidP="000B30CD">
      <w:pPr>
        <w:ind w:right="57"/>
        <w:rPr>
          <w:color w:val="4F81BD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0BED6C8" w14:textId="77777777" w:rsidR="00FA1A89" w:rsidRDefault="00FA1A89" w:rsidP="00A4008F">
      <w:pPr>
        <w:ind w:right="57" w:firstLine="708"/>
        <w:rPr>
          <w:rStyle w:val="hgkelc"/>
          <w:sz w:val="32"/>
          <w:szCs w:val="32"/>
        </w:rPr>
      </w:pPr>
    </w:p>
    <w:p w14:paraId="1DA5F5FB" w14:textId="01951E7A" w:rsidR="00A4008F" w:rsidRPr="00A4008F" w:rsidRDefault="00A4008F" w:rsidP="00A4008F">
      <w:pPr>
        <w:ind w:right="57" w:firstLine="708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A4008F">
        <w:rPr>
          <w:rStyle w:val="hgkelc"/>
          <w:sz w:val="32"/>
          <w:szCs w:val="32"/>
        </w:rPr>
        <w:t>Elementor</w:t>
      </w:r>
      <w:proofErr w:type="spellEnd"/>
      <w:r w:rsidRPr="00A4008F">
        <w:rPr>
          <w:rStyle w:val="hgkelc"/>
          <w:sz w:val="32"/>
          <w:szCs w:val="32"/>
        </w:rPr>
        <w:t xml:space="preserve"> est un constructeur de page pour WordPress qui se présente sous la forme d'un plugin. Il permet de concevoir des pages complexes sur WordPress en glisser-déposer, et sans coder. Vous pouvez soit partir de zéro, soit utiliser des modèles de page tout prêts pour aller plus vite.</w:t>
      </w:r>
    </w:p>
    <w:p w14:paraId="02DA71BC" w14:textId="77777777" w:rsidR="00A4008F" w:rsidRPr="00A4008F" w:rsidRDefault="00A4008F" w:rsidP="00A4008F">
      <w:pPr>
        <w:ind w:right="57"/>
        <w:rPr>
          <w:color w:val="4F81BD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E064BE3" w14:textId="77777777" w:rsidR="000B30CD" w:rsidRPr="00A4008F" w:rsidRDefault="000B30CD" w:rsidP="000B30CD">
      <w:pPr>
        <w:ind w:right="57"/>
        <w:rPr>
          <w:color w:val="4F81BD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29A0075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9105CCD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3C4E536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39A200F" w14:textId="77777777" w:rsidR="000B30CD" w:rsidRDefault="000B30CD" w:rsidP="000B30CD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3C08048" w14:textId="77777777" w:rsidR="00FA1A89" w:rsidRDefault="00FA1A89" w:rsidP="00DF1F50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0B54F84" w14:textId="37EE15A1" w:rsidR="00A61AD4" w:rsidRPr="003D4EEE" w:rsidRDefault="00A61AD4" w:rsidP="00A61AD4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</w:t>
      </w:r>
      <w:r w:rsidR="000965D2"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-</w:t>
      </w:r>
      <w:r w:rsidR="000965D2" w:rsidRPr="000965D2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0965D2" w:rsidRPr="003D4EEE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Problèmes rencontrés et Solutions</w:t>
      </w:r>
    </w:p>
    <w:p w14:paraId="3B39F42A" w14:textId="4A94ED0A" w:rsidR="00A61AD4" w:rsidRDefault="00A61AD4" w:rsidP="000965D2">
      <w:pPr>
        <w:ind w:left="708"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E5667FB" w14:textId="63DFEFBC" w:rsidR="003A385D" w:rsidRDefault="003A385D" w:rsidP="000965D2">
      <w:pPr>
        <w:ind w:left="708"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0FCDA30" w14:textId="77777777" w:rsidR="003A385D" w:rsidRDefault="003A385D" w:rsidP="000965D2">
      <w:pPr>
        <w:ind w:left="708"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9E751CB" w14:textId="510FD5D8" w:rsidR="000965D2" w:rsidRPr="006C1F5F" w:rsidRDefault="000965D2" w:rsidP="006274E0">
      <w:pPr>
        <w:ind w:left="56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C1F5F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Durant ce stage j’ai eu quelques problèmes mineurs. Comme le fait de devoir travailler sur des sites déjà faits plein de bugs et d’incohérences</w:t>
      </w:r>
      <w:r w:rsidR="006274E0" w:rsidRPr="006C1F5F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. Ce qui a potentiellement </w:t>
      </w:r>
      <w:r w:rsidR="006274E0"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ralenti la progression de l’accomplissement des tâches.</w:t>
      </w:r>
    </w:p>
    <w:p w14:paraId="75221ECF" w14:textId="77777777" w:rsidR="00877DDD" w:rsidRDefault="00877DDD" w:rsidP="00432979">
      <w:pPr>
        <w:ind w:left="567" w:right="57"/>
        <w:rPr>
          <w:color w:val="404040" w:themeColor="text1" w:themeTint="BF"/>
          <w:sz w:val="32"/>
          <w:szCs w:val="32"/>
        </w:rPr>
      </w:pPr>
    </w:p>
    <w:p w14:paraId="0A327DEA" w14:textId="77777777" w:rsidR="00877DDD" w:rsidRDefault="00877DDD" w:rsidP="00432979">
      <w:pPr>
        <w:ind w:left="567" w:right="57"/>
        <w:rPr>
          <w:color w:val="404040" w:themeColor="text1" w:themeTint="BF"/>
          <w:sz w:val="32"/>
          <w:szCs w:val="32"/>
        </w:rPr>
      </w:pPr>
    </w:p>
    <w:p w14:paraId="1CC9A7DE" w14:textId="5397E703" w:rsidR="00877DDD" w:rsidRDefault="00877DDD" w:rsidP="00432979">
      <w:pPr>
        <w:ind w:left="567" w:right="57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D’abord, il n’y avait pas d’équipe d’informaticien au sein de l’entreprise. Il n’était donc pas possible d’obtenir d’aide sans avoir à contacter un agent extérieur.</w:t>
      </w:r>
    </w:p>
    <w:p w14:paraId="6866C03E" w14:textId="18200EE3" w:rsidR="00432979" w:rsidRDefault="00877DDD" w:rsidP="003A385D">
      <w:pPr>
        <w:ind w:left="567" w:right="57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 xml:space="preserve">Ensuite, le tuteur nous à demander d’apporter des modifications à son site internet. Ce site internet étant hébergé sur Wordpress était aussi composé de HTML5 et de CSS3. Il était donc compliqué </w:t>
      </w:r>
      <w:r w:rsidR="003A385D">
        <w:rPr>
          <w:color w:val="404040" w:themeColor="text1" w:themeTint="BF"/>
          <w:sz w:val="32"/>
          <w:szCs w:val="32"/>
        </w:rPr>
        <w:t>d’ajouter des éléments au thème personnalisé donné par Wordpress superposé de code HTML.</w:t>
      </w:r>
    </w:p>
    <w:p w14:paraId="216FFFA8" w14:textId="1F4B2394" w:rsidR="000965D2" w:rsidRDefault="000965D2" w:rsidP="003A385D">
      <w:pPr>
        <w:ind w:left="567" w:right="57"/>
        <w:rPr>
          <w:rFonts w:cs="Arial"/>
          <w:color w:val="404040" w:themeColor="text1" w:themeTint="BF"/>
          <w:sz w:val="32"/>
          <w:szCs w:val="32"/>
        </w:rPr>
      </w:pP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C’est-à-dire</w:t>
      </w:r>
      <w:r w:rsidR="00432979" w:rsidRPr="006C1F5F">
        <w:rPr>
          <w:color w:val="404040" w:themeColor="text1" w:themeTint="BF"/>
          <w:sz w:val="32"/>
          <w:szCs w:val="32"/>
        </w:rPr>
        <w:t xml:space="preserve"> </w:t>
      </w: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qu’il y a des limites à la l’ajout ou la modification de</w:t>
      </w:r>
      <w:r w:rsidRPr="006C1F5F">
        <w:rPr>
          <w:color w:val="404040" w:themeColor="text1" w:themeTint="BF"/>
          <w:sz w:val="32"/>
          <w:szCs w:val="32"/>
        </w:rPr>
        <w:br/>
      </w: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fonctionnalités ou de blocs de texte.</w:t>
      </w:r>
      <w:r w:rsidRPr="006C1F5F">
        <w:rPr>
          <w:color w:val="404040" w:themeColor="text1" w:themeTint="BF"/>
          <w:sz w:val="32"/>
          <w:szCs w:val="32"/>
        </w:rPr>
        <w:br/>
      </w: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Puis, j’ai remarqué ce problème lorsque je devais changer</w:t>
      </w:r>
      <w:r w:rsidRPr="006C1F5F">
        <w:rPr>
          <w:color w:val="404040" w:themeColor="text1" w:themeTint="BF"/>
          <w:sz w:val="32"/>
          <w:szCs w:val="32"/>
        </w:rPr>
        <w:br/>
      </w: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l’image en arrière-plan pour qu’elle corresponde aux deux</w:t>
      </w:r>
      <w:r w:rsidRPr="006C1F5F">
        <w:rPr>
          <w:color w:val="404040" w:themeColor="text1" w:themeTint="BF"/>
          <w:sz w:val="32"/>
          <w:szCs w:val="32"/>
        </w:rPr>
        <w:br/>
      </w:r>
      <w:r w:rsidRPr="006C1F5F">
        <w:rPr>
          <w:rStyle w:val="markedcontent"/>
          <w:rFonts w:cs="Arial"/>
          <w:color w:val="404040" w:themeColor="text1" w:themeTint="BF"/>
          <w:sz w:val="32"/>
          <w:szCs w:val="32"/>
        </w:rPr>
        <w:t>versions, français et anglais.</w:t>
      </w:r>
      <w:r w:rsidRPr="006C1F5F">
        <w:rPr>
          <w:color w:val="404040" w:themeColor="text1" w:themeTint="BF"/>
          <w:sz w:val="32"/>
          <w:szCs w:val="32"/>
        </w:rPr>
        <w:br/>
      </w:r>
    </w:p>
    <w:p w14:paraId="20A0AAD3" w14:textId="4EC6341F" w:rsidR="003A385D" w:rsidRDefault="003A385D" w:rsidP="003A385D">
      <w:pPr>
        <w:ind w:left="567" w:right="57"/>
        <w:rPr>
          <w:rFonts w:cs="Arial"/>
          <w:color w:val="404040" w:themeColor="text1" w:themeTint="BF"/>
          <w:sz w:val="32"/>
          <w:szCs w:val="32"/>
        </w:rPr>
      </w:pPr>
    </w:p>
    <w:p w14:paraId="24CA7071" w14:textId="78680C14" w:rsidR="003A385D" w:rsidRDefault="003A385D" w:rsidP="003A385D">
      <w:pPr>
        <w:ind w:left="567" w:right="57"/>
        <w:rPr>
          <w:rFonts w:cs="Arial"/>
          <w:color w:val="404040" w:themeColor="text1" w:themeTint="BF"/>
          <w:sz w:val="32"/>
          <w:szCs w:val="32"/>
        </w:rPr>
      </w:pPr>
      <w:r>
        <w:rPr>
          <w:rFonts w:cs="Arial"/>
          <w:color w:val="404040" w:themeColor="text1" w:themeTint="BF"/>
          <w:sz w:val="32"/>
          <w:szCs w:val="32"/>
        </w:rPr>
        <w:t>Afin de remédier au problème de la conception des pages, il aurait fallu les recréer en entier, soit en HTML, soit grâce au drag and click de Wordpress.</w:t>
      </w:r>
    </w:p>
    <w:p w14:paraId="3479A822" w14:textId="4AA46356" w:rsidR="003A385D" w:rsidRDefault="003A385D" w:rsidP="003A385D">
      <w:pPr>
        <w:ind w:left="567" w:right="57"/>
        <w:rPr>
          <w:rFonts w:cs="Arial"/>
          <w:color w:val="404040" w:themeColor="text1" w:themeTint="BF"/>
          <w:sz w:val="32"/>
          <w:szCs w:val="32"/>
        </w:rPr>
      </w:pPr>
    </w:p>
    <w:p w14:paraId="1F83AEB0" w14:textId="77777777" w:rsidR="003A385D" w:rsidRPr="006C1F5F" w:rsidRDefault="003A385D" w:rsidP="003A385D">
      <w:pPr>
        <w:ind w:left="567" w:right="57"/>
        <w:rPr>
          <w:rFonts w:cs="Arial"/>
          <w:color w:val="404040" w:themeColor="text1" w:themeTint="BF"/>
          <w:sz w:val="32"/>
          <w:szCs w:val="32"/>
        </w:rPr>
      </w:pPr>
    </w:p>
    <w:p w14:paraId="1EEB0CF6" w14:textId="636B7C56" w:rsidR="00A61AD4" w:rsidRDefault="003A385D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14:paraId="1DE4FEE1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B6442C9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1F7120B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8F3C6E4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42490BB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4A4C455" w14:textId="77777777" w:rsidR="00A61AD4" w:rsidRDefault="00A61AD4" w:rsidP="003D4EEE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597E42E" w14:textId="62135432" w:rsidR="000B30CD" w:rsidRDefault="000B30CD" w:rsidP="00172759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91FE79" w14:textId="77777777" w:rsidR="000B30CD" w:rsidRDefault="000B30CD" w:rsidP="00172759">
      <w:pPr>
        <w:ind w:right="5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9922AF5" w14:textId="44D97EDB" w:rsidR="003D4EEE" w:rsidRPr="003D4EEE" w:rsidRDefault="00A61AD4" w:rsidP="006C1F5F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5</w:t>
      </w:r>
      <w:r w:rsidR="003D4EEE"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- </w:t>
      </w:r>
      <w:r w:rsidR="003D4EEE" w:rsidRPr="003D4EEE"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Activités Réalisées</w:t>
      </w:r>
    </w:p>
    <w:p w14:paraId="1079956B" w14:textId="77777777" w:rsidR="00172759" w:rsidRDefault="00172759" w:rsidP="00172759">
      <w:pPr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37DF40B" w14:textId="642F9525" w:rsidR="003D4EEE" w:rsidRPr="00172759" w:rsidRDefault="003D4EEE" w:rsidP="00172759">
      <w:pPr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2759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Voici quelques activités que j’ai réalisé durant mon stage :</w:t>
      </w:r>
    </w:p>
    <w:p w14:paraId="067B5B6C" w14:textId="456EFFA6" w:rsidR="003D4EEE" w:rsidRDefault="003D4EEE" w:rsidP="003D4EEE">
      <w:pPr>
        <w:ind w:left="567"/>
        <w:jc w:val="center"/>
        <w:rPr>
          <w:color w:val="404040" w:themeColor="text1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9AB8715" w14:textId="3D961CD8" w:rsidR="00AC3DC7" w:rsidRPr="00172759" w:rsidRDefault="00172759" w:rsidP="00172759">
      <w:pPr>
        <w:pStyle w:val="Paragraphedeliste"/>
        <w:numPr>
          <w:ilvl w:val="0"/>
          <w:numId w:val="8"/>
        </w:numPr>
        <w:rPr>
          <w:b/>
          <w:bCs/>
          <w:color w:val="404040" w:themeColor="text1" w:themeTint="BF"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404040" w:themeColor="text1" w:themeTint="BF"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Traduction de pages du français à l’anglais </w:t>
      </w:r>
    </w:p>
    <w:p w14:paraId="0265AEAE" w14:textId="11EAF280" w:rsidR="00AC3DC7" w:rsidRDefault="00AC3DC7" w:rsidP="005A39F8">
      <w:pPr>
        <w:ind w:right="5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E48595A" w14:textId="5A3822E4" w:rsidR="00AC3DC7" w:rsidRDefault="00172759" w:rsidP="00172759">
      <w:pPr>
        <w:ind w:right="5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2759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10848944" wp14:editId="2E747907">
            <wp:extent cx="5782310" cy="3819577"/>
            <wp:effectExtent l="0" t="0" r="8890" b="952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29" cy="38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7345" w14:textId="732F6A2A" w:rsidR="00AC3DC7" w:rsidRDefault="00172759" w:rsidP="00172759">
      <w:pPr>
        <w:ind w:right="5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2759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7D08CB35" wp14:editId="2934647B">
            <wp:extent cx="6251419" cy="4487545"/>
            <wp:effectExtent l="0" t="0" r="0" b="825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158" cy="44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563" w14:textId="68BE1F4E" w:rsidR="00AC3DC7" w:rsidRDefault="00AC3DC7" w:rsidP="005A39F8">
      <w:pPr>
        <w:ind w:right="5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0C3D318" w14:textId="40C0A585" w:rsidR="00AC3DC7" w:rsidRDefault="000B30CD" w:rsidP="000B30CD">
      <w:pPr>
        <w:ind w:right="5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399AA560" wp14:editId="65656182">
            <wp:extent cx="6143625" cy="454720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9244" cy="45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8B91" w14:textId="6EEF257F" w:rsidR="00AC3DC7" w:rsidRDefault="00AC3DC7" w:rsidP="005A39F8">
      <w:pPr>
        <w:ind w:right="5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77E6196" w14:textId="684CF8DD" w:rsidR="00AC3DC7" w:rsidRDefault="000B30CD" w:rsidP="000B30CD">
      <w:pPr>
        <w:ind w:right="5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6BF41AB0" wp14:editId="0BA93181">
            <wp:extent cx="6200775" cy="466807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255" cy="46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D96" w14:textId="083415F5" w:rsidR="00AC3DC7" w:rsidRDefault="00AC3DC7" w:rsidP="005A39F8">
      <w:pPr>
        <w:ind w:right="5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13B0FE6" w14:textId="61DDD7B9" w:rsidR="00AC3DC7" w:rsidRDefault="00AC3DC7" w:rsidP="005A39F8">
      <w:pPr>
        <w:ind w:right="57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3D23EF5" w14:textId="77777777" w:rsidR="001B10DC" w:rsidRDefault="001B10DC" w:rsidP="00E304A7">
      <w:pPr>
        <w:ind w:right="57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0C501C" w14:textId="7FAE57D8" w:rsidR="006D2116" w:rsidRPr="001B10DC" w:rsidRDefault="00B515D8" w:rsidP="001B10DC">
      <w:pPr>
        <w:ind w:right="57"/>
        <w:jc w:val="center"/>
        <w:rPr>
          <w:color w:val="404040" w:themeColor="text1" w:themeTint="BF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  <w:r w:rsidR="00C15C49" w:rsidRPr="001B10DC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- </w:t>
      </w:r>
      <w:r w:rsidR="001B10DC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Aperçus de certaines pages des sites</w:t>
      </w:r>
      <w:r w:rsidR="001B10DC" w:rsidRPr="003D4EEE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04BD6B49" w14:textId="43C60CA7" w:rsidR="006572DE" w:rsidRDefault="006572DE" w:rsidP="00487194">
      <w:pPr>
        <w:ind w:left="567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D5DCAF8" w14:textId="1A706695" w:rsidR="001B10DC" w:rsidRPr="001B10DC" w:rsidRDefault="00172759" w:rsidP="00172759">
      <w:pPr>
        <w:ind w:left="567"/>
        <w:jc w:val="center"/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Voici quelques pages du site de l’Ecole Supérieur Libre d’Art de Paris. </w:t>
      </w:r>
      <w:r w:rsidR="001B10DC">
        <w:rPr>
          <w:color w:val="404040" w:themeColor="text1" w:themeTint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br/>
      </w:r>
    </w:p>
    <w:p w14:paraId="11284A9C" w14:textId="067A2EB0" w:rsidR="00CA214C" w:rsidRDefault="00172759" w:rsidP="00172759">
      <w:pPr>
        <w:ind w:left="567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099C8C32" wp14:editId="6456BF68">
            <wp:extent cx="7554244" cy="3834818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0329" cy="38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349C" w14:textId="4FDF1B23" w:rsidR="00C15C49" w:rsidRDefault="00C15C49" w:rsidP="00172759">
      <w:pPr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52A6E73" w14:textId="3B704859" w:rsidR="00073535" w:rsidRDefault="00172759" w:rsidP="00B84A47">
      <w:pPr>
        <w:ind w:left="-113" w:firstLine="345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3E79235A" wp14:editId="4E094257">
            <wp:extent cx="6246939" cy="4543425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7339" cy="45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65E" w14:textId="77777777" w:rsidR="00B84A47" w:rsidRDefault="00B84A47" w:rsidP="00B84A47">
      <w:pPr>
        <w:ind w:left="-57" w:firstLine="345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8736C92" w14:textId="1D49D5B4" w:rsidR="001D6C40" w:rsidRDefault="00172759" w:rsidP="00B84A47">
      <w:pPr>
        <w:ind w:left="-57" w:firstLine="345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0BC473D2" wp14:editId="11545B69">
            <wp:extent cx="5560755" cy="5339715"/>
            <wp:effectExtent l="0" t="0" r="190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8341" cy="53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356" w14:textId="31DCFD71" w:rsidR="001D6C40" w:rsidRDefault="001D6C40" w:rsidP="00B84A47">
      <w:pPr>
        <w:ind w:right="57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5F3B3EB" w14:textId="7149E601" w:rsidR="001D6C40" w:rsidRDefault="001D6C40" w:rsidP="00C15C49">
      <w:pPr>
        <w:ind w:right="57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B09B7F0" w14:textId="5FDFF107" w:rsidR="001D6C40" w:rsidRDefault="00172759" w:rsidP="00C15C49">
      <w:pPr>
        <w:ind w:right="57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2D2E8B83" wp14:editId="6DAADEA1">
            <wp:extent cx="5981878" cy="3442098"/>
            <wp:effectExtent l="0" t="0" r="0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173" cy="34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FCCD" w14:textId="465C23B5" w:rsidR="001D6C40" w:rsidRDefault="001D6C40" w:rsidP="00C15C49">
      <w:pPr>
        <w:ind w:right="57"/>
        <w:jc w:val="center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CD160A6" w14:textId="77777777" w:rsidR="00172759" w:rsidRDefault="00172759" w:rsidP="00C15C49">
      <w:pPr>
        <w:ind w:right="57"/>
        <w:jc w:val="center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2FB2DE4" w14:textId="77777777" w:rsidR="00172759" w:rsidRDefault="00172759" w:rsidP="00C15C49">
      <w:pPr>
        <w:ind w:right="57"/>
        <w:jc w:val="center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F11788A" w14:textId="4EB31C5B" w:rsidR="00C15C49" w:rsidRPr="00206A26" w:rsidRDefault="00206A26" w:rsidP="00206A26">
      <w:pPr>
        <w:pStyle w:val="Paragraphedeliste"/>
        <w:numPr>
          <w:ilvl w:val="0"/>
          <w:numId w:val="1"/>
        </w:numPr>
        <w:ind w:right="57"/>
        <w:jc w:val="center"/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C15C49" w:rsidRPr="00206A26">
        <w:rPr>
          <w:b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Conclusion</w:t>
      </w:r>
    </w:p>
    <w:p w14:paraId="19B61856" w14:textId="3526755F" w:rsidR="00206A26" w:rsidRDefault="00206A26" w:rsidP="00206A26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F718E5D" w14:textId="77777777" w:rsidR="00206A26" w:rsidRPr="00206A26" w:rsidRDefault="00206A26" w:rsidP="00206A26">
      <w:pPr>
        <w:ind w:right="57"/>
        <w:jc w:val="center"/>
        <w:rPr>
          <w:b/>
          <w:bCs/>
          <w:color w:val="4F81BD" w:themeColor="accen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34B079E" w14:textId="20702280" w:rsidR="00C15C49" w:rsidRDefault="00C15C49" w:rsidP="00487194">
      <w:pPr>
        <w:ind w:left="567" w:firstLine="345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1127EA6" w14:textId="77777777" w:rsidR="00206A26" w:rsidRDefault="00C15C49" w:rsidP="00206A26">
      <w:pPr>
        <w:ind w:left="567" w:right="57"/>
        <w:rPr>
          <w:rFonts w:asciiTheme="majorHAnsi" w:hAnsiTheme="majorHAnsi" w:cstheme="majorHAnsi"/>
          <w:sz w:val="32"/>
          <w:szCs w:val="32"/>
        </w:rPr>
      </w:pPr>
      <w:r w:rsidRPr="00C15C49">
        <w:rPr>
          <w:rStyle w:val="markedcontent"/>
          <w:rFonts w:cs="Arial"/>
          <w:color w:val="262626" w:themeColor="text1" w:themeTint="D9"/>
          <w:sz w:val="32"/>
          <w:szCs w:val="32"/>
        </w:rPr>
        <w:t xml:space="preserve">Ces </w:t>
      </w:r>
      <w:r w:rsidR="00DF1F50">
        <w:rPr>
          <w:rStyle w:val="markedcontent"/>
          <w:rFonts w:cs="Arial"/>
          <w:color w:val="262626" w:themeColor="text1" w:themeTint="D9"/>
          <w:sz w:val="32"/>
          <w:szCs w:val="32"/>
        </w:rPr>
        <w:t>8</w:t>
      </w:r>
      <w:r w:rsidRPr="00C15C49">
        <w:rPr>
          <w:rStyle w:val="markedcontent"/>
          <w:rFonts w:cs="Arial"/>
          <w:color w:val="262626" w:themeColor="text1" w:themeTint="D9"/>
          <w:sz w:val="32"/>
          <w:szCs w:val="32"/>
        </w:rPr>
        <w:t xml:space="preserve"> </w:t>
      </w:r>
      <w:r w:rsidRPr="00206A26">
        <w:rPr>
          <w:rStyle w:val="markedcontent"/>
          <w:rFonts w:asciiTheme="majorHAnsi" w:hAnsiTheme="majorHAnsi" w:cstheme="majorHAnsi"/>
          <w:color w:val="262626" w:themeColor="text1" w:themeTint="D9"/>
          <w:sz w:val="32"/>
          <w:szCs w:val="32"/>
        </w:rPr>
        <w:t xml:space="preserve">semaines de stage au sein de </w:t>
      </w:r>
      <w:r w:rsidR="00DF1F50" w:rsidRPr="00206A26">
        <w:rPr>
          <w:rStyle w:val="markedcontent"/>
          <w:rFonts w:asciiTheme="majorHAnsi" w:hAnsiTheme="majorHAnsi" w:cstheme="majorHAnsi"/>
          <w:color w:val="262626" w:themeColor="text1" w:themeTint="D9"/>
          <w:sz w:val="32"/>
          <w:szCs w:val="32"/>
        </w:rPr>
        <w:t>l’ESLAP</w:t>
      </w:r>
      <w:r w:rsidRPr="00206A26">
        <w:rPr>
          <w:rStyle w:val="markedcontent"/>
          <w:rFonts w:asciiTheme="majorHAnsi" w:hAnsiTheme="majorHAnsi" w:cstheme="majorHAnsi"/>
          <w:color w:val="262626" w:themeColor="text1" w:themeTint="D9"/>
          <w:sz w:val="32"/>
          <w:szCs w:val="32"/>
        </w:rPr>
        <w:t xml:space="preserve">, m’auront permis d’approfondir mes connaissances </w:t>
      </w:r>
      <w:r w:rsidR="00DF1F50" w:rsidRPr="00206A26">
        <w:rPr>
          <w:rStyle w:val="markedcontent"/>
          <w:rFonts w:asciiTheme="majorHAnsi" w:hAnsiTheme="majorHAnsi" w:cstheme="majorHAnsi"/>
          <w:color w:val="262626" w:themeColor="text1" w:themeTint="D9"/>
          <w:sz w:val="32"/>
          <w:szCs w:val="32"/>
        </w:rPr>
        <w:t>concernant le CMS Wordpress</w:t>
      </w:r>
      <w:r w:rsidRPr="00206A26">
        <w:rPr>
          <w:rStyle w:val="markedcontent"/>
          <w:rFonts w:asciiTheme="majorHAnsi" w:hAnsiTheme="majorHAnsi" w:cstheme="majorHAnsi"/>
          <w:color w:val="262626" w:themeColor="text1" w:themeTint="D9"/>
          <w:sz w:val="32"/>
          <w:szCs w:val="32"/>
        </w:rPr>
        <w:t>.</w:t>
      </w:r>
      <w:r w:rsidR="00DF1F50" w:rsidRPr="00206A26">
        <w:rPr>
          <w:rStyle w:val="markedcontent"/>
          <w:rFonts w:asciiTheme="majorHAnsi" w:hAnsiTheme="majorHAnsi" w:cstheme="majorHAnsi"/>
          <w:sz w:val="32"/>
          <w:szCs w:val="32"/>
        </w:rPr>
        <w:t xml:space="preserve"> E</w:t>
      </w:r>
      <w:r w:rsidR="00DF1F50" w:rsidRPr="00206A26">
        <w:rPr>
          <w:rStyle w:val="markedcontent"/>
          <w:rFonts w:asciiTheme="majorHAnsi" w:hAnsiTheme="majorHAnsi" w:cstheme="majorHAnsi"/>
          <w:sz w:val="32"/>
          <w:szCs w:val="32"/>
        </w:rPr>
        <w:t>n plus de travailler en groupe sur le site</w:t>
      </w:r>
      <w:r w:rsidR="00DF1F50" w:rsidRPr="00206A26">
        <w:rPr>
          <w:rFonts w:asciiTheme="majorHAnsi" w:hAnsiTheme="majorHAnsi" w:cstheme="majorHAnsi"/>
          <w:sz w:val="32"/>
          <w:szCs w:val="32"/>
        </w:rPr>
        <w:t xml:space="preserve"> </w:t>
      </w:r>
      <w:r w:rsidR="00DF1F50" w:rsidRPr="00206A26">
        <w:rPr>
          <w:rStyle w:val="markedcontent"/>
          <w:rFonts w:asciiTheme="majorHAnsi" w:hAnsiTheme="majorHAnsi" w:cstheme="majorHAnsi"/>
          <w:sz w:val="32"/>
          <w:szCs w:val="32"/>
        </w:rPr>
        <w:t>d’une école de formation.</w:t>
      </w:r>
      <w:r w:rsidR="00206A26">
        <w:rPr>
          <w:rStyle w:val="markedcontent"/>
          <w:rFonts w:asciiTheme="majorHAnsi" w:hAnsiTheme="majorHAnsi" w:cstheme="majorHAnsi"/>
          <w:sz w:val="32"/>
          <w:szCs w:val="32"/>
        </w:rPr>
        <w:t xml:space="preserve"> Il est intéressant de voir qu’il n’est pas nécessaire d’avoir un pôle informatique pour constituer son site internet.</w:t>
      </w:r>
    </w:p>
    <w:p w14:paraId="16266ABB" w14:textId="77777777" w:rsidR="00206A26" w:rsidRDefault="00206A26" w:rsidP="00206A26">
      <w:pPr>
        <w:ind w:left="567" w:right="57"/>
        <w:rPr>
          <w:rFonts w:asciiTheme="majorHAnsi" w:hAnsiTheme="majorHAnsi" w:cstheme="majorHAnsi"/>
          <w:sz w:val="32"/>
          <w:szCs w:val="32"/>
        </w:rPr>
      </w:pPr>
    </w:p>
    <w:p w14:paraId="3E35BE7A" w14:textId="5311B675" w:rsidR="009D28CE" w:rsidRDefault="00206A26" w:rsidP="00206A26">
      <w:pPr>
        <w:ind w:left="567" w:right="57"/>
        <w:rPr>
          <w:rStyle w:val="markedcontent"/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Malgré cela, je suis restée insatisfaite du fait de ne pas avoir pu reformer le site afin de le rendre plus propre.</w:t>
      </w:r>
      <w:r w:rsidR="00DF1F50" w:rsidRPr="00206A26">
        <w:rPr>
          <w:rFonts w:asciiTheme="majorHAnsi" w:hAnsiTheme="majorHAnsi" w:cstheme="majorHAnsi"/>
          <w:sz w:val="32"/>
          <w:szCs w:val="32"/>
        </w:rPr>
        <w:br/>
      </w:r>
    </w:p>
    <w:p w14:paraId="69918489" w14:textId="243724D5" w:rsidR="00206A26" w:rsidRDefault="00206A26" w:rsidP="00206A26">
      <w:pPr>
        <w:ind w:left="567" w:right="57"/>
        <w:rPr>
          <w:rStyle w:val="markedcontent"/>
          <w:rFonts w:asciiTheme="majorHAnsi" w:hAnsiTheme="majorHAnsi" w:cstheme="majorHAnsi"/>
          <w:sz w:val="32"/>
          <w:szCs w:val="32"/>
        </w:rPr>
      </w:pPr>
      <w:r>
        <w:rPr>
          <w:rStyle w:val="markedcontent"/>
          <w:rFonts w:asciiTheme="majorHAnsi" w:hAnsiTheme="majorHAnsi" w:cstheme="majorHAnsi"/>
          <w:sz w:val="32"/>
          <w:szCs w:val="32"/>
        </w:rPr>
        <w:t>J’ai eu la chance de travailler en groupe avec d’autre camarades stagiaires. Nous avons dû nous répartir le travail afin de ne pas être à plusieurs sur une page.</w:t>
      </w:r>
    </w:p>
    <w:p w14:paraId="728CB51A" w14:textId="1B0C895A" w:rsidR="00206A26" w:rsidRDefault="00206A26" w:rsidP="00206A26">
      <w:pPr>
        <w:ind w:left="567" w:right="57"/>
        <w:rPr>
          <w:rStyle w:val="markedcontent"/>
          <w:rFonts w:asciiTheme="majorHAnsi" w:hAnsiTheme="majorHAnsi" w:cstheme="majorHAnsi"/>
          <w:sz w:val="32"/>
          <w:szCs w:val="32"/>
        </w:rPr>
      </w:pPr>
    </w:p>
    <w:p w14:paraId="4AFE128B" w14:textId="1118B5A1" w:rsidR="00206A26" w:rsidRDefault="00206A26" w:rsidP="00206A26">
      <w:pPr>
        <w:ind w:left="567" w:right="57"/>
        <w:rPr>
          <w:rStyle w:val="markedcontent"/>
          <w:rFonts w:asciiTheme="majorHAnsi" w:hAnsiTheme="majorHAnsi" w:cstheme="majorHAnsi"/>
          <w:sz w:val="32"/>
          <w:szCs w:val="32"/>
        </w:rPr>
      </w:pPr>
      <w:r>
        <w:rPr>
          <w:rStyle w:val="markedcontent"/>
          <w:rFonts w:asciiTheme="majorHAnsi" w:hAnsiTheme="majorHAnsi" w:cstheme="majorHAnsi"/>
          <w:sz w:val="32"/>
          <w:szCs w:val="32"/>
        </w:rPr>
        <w:t>Je tiens à remercier les tuteurs qui m’ont permit d’effectuer ce stage enrichissant.</w:t>
      </w:r>
    </w:p>
    <w:p w14:paraId="51764506" w14:textId="7364D4DF" w:rsidR="00206A26" w:rsidRDefault="00206A26" w:rsidP="00206A26">
      <w:pPr>
        <w:ind w:left="567" w:right="57"/>
        <w:rPr>
          <w:rStyle w:val="markedcontent"/>
          <w:rFonts w:asciiTheme="majorHAnsi" w:hAnsiTheme="majorHAnsi" w:cstheme="majorHAnsi"/>
          <w:sz w:val="32"/>
          <w:szCs w:val="32"/>
        </w:rPr>
      </w:pPr>
      <w:r>
        <w:rPr>
          <w:rStyle w:val="markedcontent"/>
          <w:rFonts w:asciiTheme="majorHAnsi" w:hAnsiTheme="majorHAnsi" w:cstheme="majorHAnsi"/>
          <w:sz w:val="32"/>
          <w:szCs w:val="32"/>
        </w:rPr>
        <w:t>Mais aussi j’adresse mes remerciements aux professeurs qui ont encadré celui-ci.</w:t>
      </w:r>
    </w:p>
    <w:p w14:paraId="0399DCBC" w14:textId="77777777" w:rsidR="00206A26" w:rsidRPr="00206A26" w:rsidRDefault="00206A26" w:rsidP="00206A26">
      <w:pPr>
        <w:ind w:left="567" w:right="57"/>
        <w:rPr>
          <w:color w:val="404040" w:themeColor="text1" w:themeTint="BF"/>
          <w:sz w:val="38"/>
          <w:szCs w:val="3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sectPr w:rsidR="00206A26" w:rsidRPr="00206A26" w:rsidSect="00EE1E9C">
      <w:pgSz w:w="11901" w:h="16817"/>
      <w:pgMar w:top="159" w:right="198" w:bottom="278" w:left="181" w:header="227" w:footer="284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9EBE4" w14:textId="77777777" w:rsidR="00A0129D" w:rsidRDefault="00A0129D" w:rsidP="006651C9">
      <w:r>
        <w:separator/>
      </w:r>
    </w:p>
  </w:endnote>
  <w:endnote w:type="continuationSeparator" w:id="0">
    <w:p w14:paraId="06E0FD07" w14:textId="77777777" w:rsidR="00A0129D" w:rsidRDefault="00A0129D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04043" w14:textId="77777777" w:rsidR="00A0129D" w:rsidRDefault="00A0129D" w:rsidP="006651C9">
      <w:r>
        <w:separator/>
      </w:r>
    </w:p>
  </w:footnote>
  <w:footnote w:type="continuationSeparator" w:id="0">
    <w:p w14:paraId="7A799792" w14:textId="77777777" w:rsidR="00A0129D" w:rsidRDefault="00A0129D" w:rsidP="00665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41A89"/>
    <w:multiLevelType w:val="hybridMultilevel"/>
    <w:tmpl w:val="08643EA8"/>
    <w:lvl w:ilvl="0" w:tplc="0C881B1A">
      <w:start w:val="2"/>
      <w:numFmt w:val="bullet"/>
      <w:lvlText w:val="-"/>
      <w:lvlJc w:val="left"/>
      <w:pPr>
        <w:ind w:left="1065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B04499C"/>
    <w:multiLevelType w:val="hybridMultilevel"/>
    <w:tmpl w:val="F4B674C4"/>
    <w:lvl w:ilvl="0" w:tplc="7F4886BA">
      <w:start w:val="2"/>
      <w:numFmt w:val="bullet"/>
      <w:lvlText w:val="-"/>
      <w:lvlJc w:val="left"/>
      <w:pPr>
        <w:ind w:left="177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1045697D"/>
    <w:multiLevelType w:val="hybridMultilevel"/>
    <w:tmpl w:val="ED28CE44"/>
    <w:lvl w:ilvl="0" w:tplc="040C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19F6074"/>
    <w:multiLevelType w:val="hybridMultilevel"/>
    <w:tmpl w:val="3C5631E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C1DB1"/>
    <w:multiLevelType w:val="hybridMultilevel"/>
    <w:tmpl w:val="8B1ACCA0"/>
    <w:lvl w:ilvl="0" w:tplc="7F4886BA">
      <w:start w:val="2"/>
      <w:numFmt w:val="bullet"/>
      <w:lvlText w:val="-"/>
      <w:lvlJc w:val="left"/>
      <w:pPr>
        <w:ind w:left="2337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5D77B1D"/>
    <w:multiLevelType w:val="hybridMultilevel"/>
    <w:tmpl w:val="0A6C2E26"/>
    <w:lvl w:ilvl="0" w:tplc="040C0003">
      <w:start w:val="1"/>
      <w:numFmt w:val="bullet"/>
      <w:lvlText w:val="o"/>
      <w:lvlJc w:val="left"/>
      <w:pPr>
        <w:ind w:left="2337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6A451D2"/>
    <w:multiLevelType w:val="hybridMultilevel"/>
    <w:tmpl w:val="FC34E15C"/>
    <w:lvl w:ilvl="0" w:tplc="D27440F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046AD"/>
    <w:multiLevelType w:val="hybridMultilevel"/>
    <w:tmpl w:val="3934FA4C"/>
    <w:lvl w:ilvl="0" w:tplc="C60AF82E">
      <w:numFmt w:val="bullet"/>
      <w:lvlText w:val="-"/>
      <w:lvlJc w:val="left"/>
      <w:pPr>
        <w:ind w:left="2207" w:hanging="360"/>
      </w:pPr>
      <w:rPr>
        <w:rFonts w:ascii="Cambria" w:eastAsiaTheme="minorEastAsia" w:hAnsi="Cambria" w:cstheme="minorBidi" w:hint="default"/>
      </w:rPr>
    </w:lvl>
    <w:lvl w:ilvl="1" w:tplc="040C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FC8615F"/>
    <w:multiLevelType w:val="hybridMultilevel"/>
    <w:tmpl w:val="7EE0F672"/>
    <w:lvl w:ilvl="0" w:tplc="C60AF82E">
      <w:numFmt w:val="bullet"/>
      <w:lvlText w:val="-"/>
      <w:lvlJc w:val="left"/>
      <w:pPr>
        <w:ind w:left="1499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21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9" w:hanging="360"/>
      </w:pPr>
      <w:rPr>
        <w:rFonts w:ascii="Wingdings" w:hAnsi="Wingdings" w:hint="default"/>
      </w:rPr>
    </w:lvl>
  </w:abstractNum>
  <w:abstractNum w:abstractNumId="9" w15:restartNumberingAfterBreak="0">
    <w:nsid w:val="72F50412"/>
    <w:multiLevelType w:val="hybridMultilevel"/>
    <w:tmpl w:val="730ADF66"/>
    <w:lvl w:ilvl="0" w:tplc="AB0ECD5A">
      <w:start w:val="1"/>
      <w:numFmt w:val="decimal"/>
      <w:lvlText w:val="%1-"/>
      <w:lvlJc w:val="left"/>
      <w:pPr>
        <w:ind w:left="1158" w:hanging="450"/>
      </w:pPr>
      <w:rPr>
        <w:rFonts w:hint="default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65577012">
    <w:abstractNumId w:val="9"/>
  </w:num>
  <w:num w:numId="2" w16cid:durableId="29454762">
    <w:abstractNumId w:val="6"/>
  </w:num>
  <w:num w:numId="3" w16cid:durableId="1918393046">
    <w:abstractNumId w:val="2"/>
  </w:num>
  <w:num w:numId="4" w16cid:durableId="1040594303">
    <w:abstractNumId w:val="0"/>
  </w:num>
  <w:num w:numId="5" w16cid:durableId="1150681729">
    <w:abstractNumId w:val="1"/>
  </w:num>
  <w:num w:numId="6" w16cid:durableId="1510677653">
    <w:abstractNumId w:val="4"/>
  </w:num>
  <w:num w:numId="7" w16cid:durableId="1406688712">
    <w:abstractNumId w:val="5"/>
  </w:num>
  <w:num w:numId="8" w16cid:durableId="1839417663">
    <w:abstractNumId w:val="3"/>
  </w:num>
  <w:num w:numId="9" w16cid:durableId="973753147">
    <w:abstractNumId w:val="8"/>
  </w:num>
  <w:num w:numId="10" w16cid:durableId="2997740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E1E9C"/>
    <w:rsid w:val="000276BC"/>
    <w:rsid w:val="000326C5"/>
    <w:rsid w:val="00044535"/>
    <w:rsid w:val="000522E7"/>
    <w:rsid w:val="00073535"/>
    <w:rsid w:val="00073B4B"/>
    <w:rsid w:val="000861DC"/>
    <w:rsid w:val="000965D2"/>
    <w:rsid w:val="000B30CD"/>
    <w:rsid w:val="001040AA"/>
    <w:rsid w:val="00154F18"/>
    <w:rsid w:val="00172759"/>
    <w:rsid w:val="001730CA"/>
    <w:rsid w:val="001A02BE"/>
    <w:rsid w:val="001B10DC"/>
    <w:rsid w:val="001B2BA1"/>
    <w:rsid w:val="001B35C7"/>
    <w:rsid w:val="001D6C40"/>
    <w:rsid w:val="001D73F6"/>
    <w:rsid w:val="001F509B"/>
    <w:rsid w:val="00202362"/>
    <w:rsid w:val="00206A26"/>
    <w:rsid w:val="0024045C"/>
    <w:rsid w:val="00247416"/>
    <w:rsid w:val="002534DD"/>
    <w:rsid w:val="00255463"/>
    <w:rsid w:val="00276F05"/>
    <w:rsid w:val="00283A31"/>
    <w:rsid w:val="002A724D"/>
    <w:rsid w:val="002F4FD5"/>
    <w:rsid w:val="00323637"/>
    <w:rsid w:val="00333787"/>
    <w:rsid w:val="00364ADF"/>
    <w:rsid w:val="003739DC"/>
    <w:rsid w:val="003874D9"/>
    <w:rsid w:val="003A385D"/>
    <w:rsid w:val="003B5121"/>
    <w:rsid w:val="003C0B40"/>
    <w:rsid w:val="003D4EEE"/>
    <w:rsid w:val="00432979"/>
    <w:rsid w:val="00433431"/>
    <w:rsid w:val="004575AC"/>
    <w:rsid w:val="00463284"/>
    <w:rsid w:val="00472FC1"/>
    <w:rsid w:val="00487194"/>
    <w:rsid w:val="004A439A"/>
    <w:rsid w:val="004A6277"/>
    <w:rsid w:val="004C336F"/>
    <w:rsid w:val="004D2644"/>
    <w:rsid w:val="00515EF9"/>
    <w:rsid w:val="00517E13"/>
    <w:rsid w:val="00526DD1"/>
    <w:rsid w:val="00552A23"/>
    <w:rsid w:val="0058332A"/>
    <w:rsid w:val="00590AD9"/>
    <w:rsid w:val="005A39F8"/>
    <w:rsid w:val="005A7682"/>
    <w:rsid w:val="005E7629"/>
    <w:rsid w:val="006075F0"/>
    <w:rsid w:val="006274E0"/>
    <w:rsid w:val="00643336"/>
    <w:rsid w:val="00654E12"/>
    <w:rsid w:val="006572DE"/>
    <w:rsid w:val="006651C9"/>
    <w:rsid w:val="00677983"/>
    <w:rsid w:val="006A1A67"/>
    <w:rsid w:val="006B445E"/>
    <w:rsid w:val="006C1F5F"/>
    <w:rsid w:val="006D2116"/>
    <w:rsid w:val="006F4C42"/>
    <w:rsid w:val="007113F3"/>
    <w:rsid w:val="00726528"/>
    <w:rsid w:val="00757AE0"/>
    <w:rsid w:val="0077538F"/>
    <w:rsid w:val="00785FC1"/>
    <w:rsid w:val="00792FAF"/>
    <w:rsid w:val="007975A2"/>
    <w:rsid w:val="00807216"/>
    <w:rsid w:val="0085631F"/>
    <w:rsid w:val="0087101A"/>
    <w:rsid w:val="00877DDD"/>
    <w:rsid w:val="008915FD"/>
    <w:rsid w:val="00891A57"/>
    <w:rsid w:val="00901EB1"/>
    <w:rsid w:val="009050E2"/>
    <w:rsid w:val="00907377"/>
    <w:rsid w:val="009A6D3D"/>
    <w:rsid w:val="009D28CE"/>
    <w:rsid w:val="009F4AC2"/>
    <w:rsid w:val="00A0129D"/>
    <w:rsid w:val="00A15EB4"/>
    <w:rsid w:val="00A210E8"/>
    <w:rsid w:val="00A2142C"/>
    <w:rsid w:val="00A4008F"/>
    <w:rsid w:val="00A50B62"/>
    <w:rsid w:val="00A57B23"/>
    <w:rsid w:val="00A61AD4"/>
    <w:rsid w:val="00AA04D5"/>
    <w:rsid w:val="00AB51CE"/>
    <w:rsid w:val="00AC0341"/>
    <w:rsid w:val="00AC32A3"/>
    <w:rsid w:val="00AC3DC7"/>
    <w:rsid w:val="00AF7742"/>
    <w:rsid w:val="00B3766B"/>
    <w:rsid w:val="00B45B7A"/>
    <w:rsid w:val="00B515D8"/>
    <w:rsid w:val="00B84A47"/>
    <w:rsid w:val="00B858AB"/>
    <w:rsid w:val="00B859F6"/>
    <w:rsid w:val="00B87D29"/>
    <w:rsid w:val="00B95C66"/>
    <w:rsid w:val="00BD6711"/>
    <w:rsid w:val="00BF0E26"/>
    <w:rsid w:val="00C15C49"/>
    <w:rsid w:val="00C57FC3"/>
    <w:rsid w:val="00C7684A"/>
    <w:rsid w:val="00C92BB5"/>
    <w:rsid w:val="00CA1320"/>
    <w:rsid w:val="00CA214C"/>
    <w:rsid w:val="00CD3035"/>
    <w:rsid w:val="00D03D68"/>
    <w:rsid w:val="00D061FF"/>
    <w:rsid w:val="00D3063F"/>
    <w:rsid w:val="00D33D2A"/>
    <w:rsid w:val="00D86F3D"/>
    <w:rsid w:val="00D90008"/>
    <w:rsid w:val="00D97D16"/>
    <w:rsid w:val="00DB3885"/>
    <w:rsid w:val="00DE4713"/>
    <w:rsid w:val="00DF1F50"/>
    <w:rsid w:val="00E304A7"/>
    <w:rsid w:val="00E5405E"/>
    <w:rsid w:val="00E75D7D"/>
    <w:rsid w:val="00EE1E9C"/>
    <w:rsid w:val="00EF4A89"/>
    <w:rsid w:val="00F10322"/>
    <w:rsid w:val="00F23484"/>
    <w:rsid w:val="00F40A20"/>
    <w:rsid w:val="00F769E5"/>
    <w:rsid w:val="00F8101C"/>
    <w:rsid w:val="00FA1A89"/>
    <w:rsid w:val="00FA4A96"/>
    <w:rsid w:val="00FD3544"/>
    <w:rsid w:val="00FE4FD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8B751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paragraph" w:styleId="Sansinterligne">
    <w:name w:val="No Spacing"/>
    <w:link w:val="SansinterligneCar"/>
    <w:uiPriority w:val="1"/>
    <w:qFormat/>
    <w:rsid w:val="00EE1E9C"/>
    <w:rPr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E1E9C"/>
    <w:rPr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CD303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D3035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654E12"/>
    <w:pPr>
      <w:ind w:left="720"/>
      <w:contextualSpacing/>
    </w:pPr>
  </w:style>
  <w:style w:type="character" w:customStyle="1" w:styleId="markedcontent">
    <w:name w:val="markedcontent"/>
    <w:basedOn w:val="Policepardfaut"/>
    <w:rsid w:val="00AC32A3"/>
  </w:style>
  <w:style w:type="character" w:styleId="Lienhypertextesuivivisit">
    <w:name w:val="FollowedHyperlink"/>
    <w:basedOn w:val="Policepardfaut"/>
    <w:uiPriority w:val="99"/>
    <w:semiHidden/>
    <w:unhideWhenUsed/>
    <w:rsid w:val="009D28CE"/>
    <w:rPr>
      <w:color w:val="800080" w:themeColor="followedHyperlink"/>
      <w:u w:val="single"/>
    </w:rPr>
  </w:style>
  <w:style w:type="character" w:customStyle="1" w:styleId="hgkelc">
    <w:name w:val="hgkelc"/>
    <w:basedOn w:val="Policepardfaut"/>
    <w:rsid w:val="00A40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ceu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249344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TP104319191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2014-05-01T08:44:17+00:00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612320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"Business" pour mettre en valeur vos rapports professionnels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F2C2748-23F5-44E5-8D9D-BE217C6CFB06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F74C85FD-E6A2-4824-A501-F499458C73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40C45B-ED93-4F61-AA6F-729ED963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14</Pages>
  <Words>620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STAGE</vt:lpstr>
    </vt:vector>
  </TitlesOfParts>
  <Manager/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</dc:title>
  <dc:subject>Développement Web – du 28 Novembre au 21 Janvier 2023</dc:subject>
  <dc:creator/>
  <cp:keywords/>
  <dc:description/>
  <cp:lastModifiedBy/>
  <cp:revision>1</cp:revision>
  <dcterms:created xsi:type="dcterms:W3CDTF">2023-01-04T16:41:00Z</dcterms:created>
  <dcterms:modified xsi:type="dcterms:W3CDTF">2023-01-19T03:21:00Z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